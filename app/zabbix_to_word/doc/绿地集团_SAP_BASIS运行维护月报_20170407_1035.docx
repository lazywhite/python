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Word___1.docx" ContentType="application/vnd.openxmlformats-officedocument.wordprocessingml.document"/>
  <Override PartName="/word/embeddings/Microsoft_Word___2.docx" ContentType="application/vnd.openxmlformats-officedocument.wordprocessingml.document"/>
  <Override PartName="/word/embeddings/Microsoft_Word___3.docx" ContentType="application/vnd.openxmlformats-officedocument.wordprocessingml.document"/>
  <Override PartName="/word/embeddings/Microsoft_Word___4.docx" ContentType="application/vnd.openxmlformats-officedocument.wordprocessingml.documen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custom-properties" Target="docProps/custom.xml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4D19170" w14:textId="5EDF0C49" w:rsidR="00C20A97" w:rsidRDefault="00EE38AE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5C1D12D" wp14:editId="2C9EB052">
                <wp:simplePos x="0" y="0"/>
                <wp:positionH relativeFrom="column">
                  <wp:posOffset>-320040</wp:posOffset>
                </wp:positionH>
                <wp:positionV relativeFrom="paragraph">
                  <wp:posOffset>-777240</wp:posOffset>
                </wp:positionV>
                <wp:extent cx="6995160" cy="731520"/>
                <wp:effectExtent l="0" t="0" r="508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9516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6577BC" id="Rectangle_x0020_2" o:spid="_x0000_s1026" style="position:absolute;left:0;text-align:left;margin-left:-25.2pt;margin-top:-61.15pt;width:550.8pt;height:57.6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" stroked="f"/>
            </w:pict>
          </mc:Fallback>
        </mc:AlternateContent>
      </w:r>
      <w:bookmarkStart w:id="0" w:name="_Toc477173803"/>
      <w:r w:rsidR="00C20A97">
        <w:rPr>
          <w:b w:val="0"/>
        </w:rPr>
        <w:t>文件编号：</w:t>
      </w:r>
      <w:r w:rsidR="00C20A97">
        <w:rPr>
          <w:rFonts w:eastAsia="Arial"/>
          <w:b w:val="0"/>
        </w:rPr>
        <w:t xml:space="preserve"> </w:t>
      </w:r>
      <w:r w:rsidR="00C20A97">
        <w:rPr>
          <w:b w:val="0"/>
        </w:rPr>
        <w:t>SYH1</w:t>
      </w:r>
      <w:r w:rsidR="00C20A97">
        <w:rPr>
          <w:rFonts w:hint="eastAsia"/>
          <w:b w:val="0"/>
        </w:rPr>
        <w:t>5</w:t>
      </w:r>
      <w:r w:rsidR="00C20A97">
        <w:rPr>
          <w:b w:val="0"/>
        </w:rPr>
        <w:t>0</w:t>
      </w:r>
      <w:r w:rsidR="00C20A97">
        <w:rPr>
          <w:rFonts w:hint="eastAsia"/>
          <w:b w:val="0"/>
        </w:rPr>
        <w:t>1</w:t>
      </w:r>
      <w:r w:rsidR="00C20A97">
        <w:rPr>
          <w:b w:val="0"/>
        </w:rPr>
        <w:t xml:space="preserve"> IDC001</w:t>
      </w:r>
      <w:bookmarkEnd w:id="0"/>
    </w:p>
    <w:p w14:paraId="36C55D9D" w14:textId="77777777" w:rsidR="00C20A97" w:rsidRDefault="00C20A97">
      <w:pPr>
        <w:pBdr>
          <w:bottom w:val="double" w:sz="4" w:space="1" w:color="808080"/>
        </w:pBdr>
        <w:spacing w:after="120"/>
      </w:pPr>
    </w:p>
    <w:p w14:paraId="4CA52767" w14:textId="6E458144" w:rsidR="00C20A97" w:rsidRDefault="00EE38AE">
      <w:pPr>
        <w:rPr>
          <w:b/>
          <w:bCs/>
          <w:sz w:val="20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240" behindDoc="0" locked="0" layoutInCell="1" allowOverlap="1" wp14:anchorId="47826C03" wp14:editId="07088E3D">
                <wp:simplePos x="0" y="0"/>
                <wp:positionH relativeFrom="column">
                  <wp:posOffset>320040</wp:posOffset>
                </wp:positionH>
                <wp:positionV relativeFrom="paragraph">
                  <wp:posOffset>33020</wp:posOffset>
                </wp:positionV>
                <wp:extent cx="5850255" cy="1920240"/>
                <wp:effectExtent l="2540" t="0" r="1905" b="254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0255" cy="19202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6EFDC" w14:textId="77777777" w:rsidR="00C20A97" w:rsidRDefault="00C20A97">
                            <w:pPr>
                              <w:jc w:val="center"/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绿地集团</w:t>
                            </w:r>
                          </w:p>
                          <w:p w14:paraId="1EBC8A3D" w14:textId="77777777" w:rsidR="00C20A97" w:rsidRDefault="00C20A97">
                            <w:pPr>
                              <w:jc w:val="center"/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SAP BASIS运行维护</w:t>
                            </w: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服务月报</w:t>
                            </w:r>
                          </w:p>
                          <w:p w14:paraId="42100C4B" w14:textId="77777777" w:rsidR="00C20A97" w:rsidRDefault="00C20A97">
                            <w:pPr>
                              <w:jc w:val="center"/>
                            </w:pP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(201</w:t>
                            </w:r>
                            <w:r w:rsidR="00627304"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7</w:t>
                            </w: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-</w:t>
                            </w:r>
                            <w:r w:rsidR="00627304"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0</w:t>
                            </w:r>
                            <w:r w:rsidR="00001C27">
                              <w:rPr>
                                <w:rFonts w:ascii="华文中宋" w:eastAsia="华文中宋" w:hAnsi="华文中宋" w:cs="华文中宋" w:hint="eastAsia"/>
                                <w:b/>
                                <w:sz w:val="48"/>
                                <w:szCs w:val="48"/>
                              </w:rPr>
                              <w:t>2</w:t>
                            </w:r>
                            <w:r>
                              <w:rPr>
                                <w:rFonts w:ascii="华文中宋" w:eastAsia="华文中宋" w:hAnsi="华文中宋" w:cs="华文中宋"/>
                                <w:b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826C03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25.2pt;margin-top:2.6pt;width:460.65pt;height:151.2pt;z-index:2516582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" stroked="f">
                <v:fill opacity="0"/>
                <v:textbox inset="0,0,0,0">
                  <w:txbxContent>
                    <w:p w14:paraId="26D6EFDC" w14:textId="77777777" w:rsidR="00C20A97" w:rsidRDefault="00C20A97">
                      <w:pPr>
                        <w:jc w:val="center"/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绿地集团</w:t>
                      </w:r>
                    </w:p>
                    <w:p w14:paraId="1EBC8A3D" w14:textId="77777777" w:rsidR="00C20A97" w:rsidRDefault="00C20A97">
                      <w:pPr>
                        <w:jc w:val="center"/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SAP BASIS运行维护</w:t>
                      </w: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服务月报</w:t>
                      </w:r>
                    </w:p>
                    <w:p w14:paraId="42100C4B" w14:textId="77777777" w:rsidR="00C20A97" w:rsidRDefault="00C20A97">
                      <w:pPr>
                        <w:jc w:val="center"/>
                      </w:pP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(201</w:t>
                      </w:r>
                      <w:r w:rsidR="00627304"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7</w:t>
                      </w: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-</w:t>
                      </w:r>
                      <w:r w:rsidR="00627304"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0</w:t>
                      </w:r>
                      <w:r w:rsidR="00001C27">
                        <w:rPr>
                          <w:rFonts w:ascii="华文中宋" w:eastAsia="华文中宋" w:hAnsi="华文中宋" w:cs="华文中宋" w:hint="eastAsia"/>
                          <w:b/>
                          <w:sz w:val="48"/>
                          <w:szCs w:val="48"/>
                        </w:rPr>
                        <w:t>2</w:t>
                      </w:r>
                      <w:r>
                        <w:rPr>
                          <w:rFonts w:ascii="华文中宋" w:eastAsia="华文中宋" w:hAnsi="华文中宋" w:cs="华文中宋"/>
                          <w:b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6E56C50" w14:textId="77777777" w:rsidR="00C20A97" w:rsidRDefault="00C20A97"/>
    <w:p w14:paraId="5A79275B" w14:textId="77777777" w:rsidR="00C20A97" w:rsidRDefault="00C20A97"/>
    <w:p w14:paraId="74E7B648" w14:textId="77777777" w:rsidR="00C20A97" w:rsidRDefault="00C20A97"/>
    <w:p w14:paraId="7848DB65" w14:textId="77777777" w:rsidR="00C20A97" w:rsidRDefault="00C20A97"/>
    <w:p w14:paraId="1E15999F" w14:textId="77777777" w:rsidR="00C20A97" w:rsidRDefault="00C20A97"/>
    <w:p w14:paraId="3DB319D7" w14:textId="77777777" w:rsidR="00C20A97" w:rsidRDefault="00C20A97"/>
    <w:p w14:paraId="1AF325F9" w14:textId="77777777" w:rsidR="00C20A97" w:rsidRDefault="00C20A97"/>
    <w:p w14:paraId="7D048544" w14:textId="77777777" w:rsidR="00C20A97" w:rsidRDefault="00C20A97">
      <w:pPr>
        <w:pBdr>
          <w:bottom w:val="double" w:sz="4" w:space="1" w:color="808080"/>
        </w:pBdr>
        <w:spacing w:after="120"/>
      </w:pPr>
    </w:p>
    <w:p w14:paraId="31796A4E" w14:textId="77777777" w:rsidR="00C20A97" w:rsidRDefault="00C20A97"/>
    <w:p w14:paraId="19EFFBB2" w14:textId="77777777" w:rsidR="00C20A97" w:rsidRDefault="00C20A97"/>
    <w:p w14:paraId="26978879" w14:textId="77777777" w:rsidR="00C20A97" w:rsidRDefault="00C20A97"/>
    <w:p w14:paraId="1E5B5543" w14:textId="77777777" w:rsidR="00C20A97" w:rsidRDefault="00C20A97"/>
    <w:p w14:paraId="30E2B3DF" w14:textId="77777777" w:rsidR="00C20A97" w:rsidRDefault="00C20A97"/>
    <w:p w14:paraId="041B4543" w14:textId="77777777" w:rsidR="00C20A97" w:rsidRDefault="00C20A97"/>
    <w:p w14:paraId="253CC740" w14:textId="77777777" w:rsidR="00C20A97" w:rsidRDefault="00C20A97"/>
    <w:p w14:paraId="27B4A6A9" w14:textId="77777777" w:rsidR="00C20A97" w:rsidRDefault="00C20A97"/>
    <w:p w14:paraId="586A7503" w14:textId="77777777" w:rsidR="00C20A97" w:rsidRDefault="00C20A97"/>
    <w:p w14:paraId="0717E935" w14:textId="77777777" w:rsidR="00C20A97" w:rsidRDefault="00C20A97"/>
    <w:p w14:paraId="3B5A460F" w14:textId="77777777" w:rsidR="00C20A97" w:rsidRDefault="00C20A97"/>
    <w:p w14:paraId="113E82F2" w14:textId="77777777" w:rsidR="00C20A97" w:rsidRDefault="00C20A97"/>
    <w:p w14:paraId="26323B0F" w14:textId="77777777" w:rsidR="00C20A97" w:rsidRDefault="00C20A97"/>
    <w:p w14:paraId="70106A50" w14:textId="77777777" w:rsidR="00C20A97" w:rsidRDefault="00C20A97"/>
    <w:p w14:paraId="40CB8449" w14:textId="77777777" w:rsidR="00C20A97" w:rsidRDefault="00C20A97"/>
    <w:p w14:paraId="5A9EBCDC" w14:textId="77777777" w:rsidR="00C20A97" w:rsidRDefault="00C20A97"/>
    <w:p w14:paraId="16C023AF" w14:textId="77777777" w:rsidR="00C20A97" w:rsidRDefault="00C20A97">
      <w:pPr>
        <w:jc w:val="center"/>
      </w:pPr>
    </w:p>
    <w:p w14:paraId="6425A94B" w14:textId="77777777" w:rsidR="00C20A97" w:rsidRDefault="00C20A97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上海跃海信息科技有限公司</w:t>
      </w:r>
    </w:p>
    <w:p w14:paraId="13DC8F58" w14:textId="77777777" w:rsidR="00C20A97" w:rsidRDefault="00C20A97">
      <w:pPr>
        <w:pStyle w:val="18title"/>
        <w:spacing w:before="0" w:after="0"/>
        <w:ind w:right="10" w:firstLine="4050"/>
      </w:pPr>
      <w:r>
        <w:rPr>
          <w:b w:val="0"/>
          <w:sz w:val="30"/>
          <w:szCs w:val="30"/>
        </w:rPr>
        <w:t>201</w:t>
      </w:r>
      <w:r w:rsidR="00352A7D">
        <w:rPr>
          <w:rFonts w:hint="eastAsia"/>
          <w:b w:val="0"/>
          <w:sz w:val="30"/>
          <w:szCs w:val="30"/>
        </w:rPr>
        <w:t>7</w:t>
      </w:r>
      <w:r>
        <w:rPr>
          <w:b w:val="0"/>
          <w:sz w:val="30"/>
          <w:szCs w:val="30"/>
        </w:rPr>
        <w:t>年</w:t>
      </w:r>
      <w:r w:rsidR="00352A7D">
        <w:rPr>
          <w:rFonts w:hint="eastAsia"/>
          <w:b w:val="0"/>
          <w:sz w:val="30"/>
          <w:szCs w:val="30"/>
        </w:rPr>
        <w:t>0</w:t>
      </w:r>
      <w:r w:rsidR="00046052">
        <w:rPr>
          <w:rFonts w:hint="eastAsia"/>
          <w:b w:val="0"/>
          <w:sz w:val="30"/>
          <w:szCs w:val="30"/>
        </w:rPr>
        <w:t>2</w:t>
      </w:r>
      <w:r>
        <w:rPr>
          <w:b w:val="0"/>
          <w:sz w:val="30"/>
          <w:szCs w:val="30"/>
        </w:rPr>
        <w:t>月</w:t>
      </w:r>
    </w:p>
    <w:p w14:paraId="0F73E86E" w14:textId="77777777" w:rsidR="00C20A97" w:rsidRDefault="00C20A97"/>
    <w:p w14:paraId="6CA8860C" w14:textId="77777777" w:rsidR="00C20A97" w:rsidRDefault="00C20A97"/>
    <w:p w14:paraId="182B5C25" w14:textId="77777777" w:rsidR="00C20A97" w:rsidRDefault="00C20A97">
      <w:pPr>
        <w:pStyle w:val="13"/>
      </w:pPr>
    </w:p>
    <w:p w14:paraId="527AAC91" w14:textId="77777777" w:rsidR="00C20A97" w:rsidRDefault="00C20A97">
      <w:pPr>
        <w:sectPr w:rsidR="00C20A97">
          <w:headerReference w:type="default" r:id="rId8"/>
          <w:footerReference w:type="default" r:id="rId9"/>
          <w:pgSz w:w="12240" w:h="15840"/>
          <w:pgMar w:top="1418" w:right="900" w:bottom="1418" w:left="1134" w:header="340" w:footer="567" w:gutter="0"/>
          <w:cols w:space="720"/>
          <w:docGrid w:linePitch="360"/>
        </w:sectPr>
      </w:pPr>
    </w:p>
    <w:p w14:paraId="473B0833" w14:textId="77777777" w:rsidR="00C20A97" w:rsidRDefault="00C20A97">
      <w:pPr>
        <w:pStyle w:val="HPTableTitle"/>
        <w:rPr>
          <w:rFonts w:ascii="宋体" w:hAnsi="宋体" w:cs="宋体"/>
        </w:rPr>
      </w:pPr>
      <w:bookmarkStart w:id="1" w:name="hp_LogicalHeaderComplete"/>
      <w:r>
        <w:rPr>
          <w:rFonts w:ascii="宋体" w:hAnsi="宋体" w:cs="宋体"/>
        </w:rPr>
        <w:lastRenderedPageBreak/>
        <w:t>文档信息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240"/>
        <w:gridCol w:w="2250"/>
        <w:gridCol w:w="1575"/>
      </w:tblGrid>
      <w:tr w:rsidR="00C20A97" w14:paraId="3DF0E7AC" w14:textId="77777777">
        <w:tc>
          <w:tcPr>
            <w:tcW w:w="2790" w:type="dxa"/>
            <w:tcBorders>
              <w:top w:val="single" w:sz="6" w:space="0" w:color="000000"/>
              <w:left w:val="single" w:sz="6" w:space="0" w:color="000000"/>
            </w:tcBorders>
          </w:tcPr>
          <w:p w14:paraId="3EB657FB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项目名称:</w:t>
            </w:r>
          </w:p>
        </w:tc>
        <w:tc>
          <w:tcPr>
            <w:tcW w:w="7065" w:type="dxa"/>
            <w:gridSpan w:val="3"/>
            <w:tcBorders>
              <w:top w:val="single" w:sz="6" w:space="0" w:color="000000"/>
              <w:right w:val="single" w:sz="6" w:space="0" w:color="000000"/>
            </w:tcBorders>
          </w:tcPr>
          <w:p w14:paraId="745A0EA6" w14:textId="77777777" w:rsidR="00C20A97" w:rsidRDefault="00C20A97">
            <w:pPr>
              <w:pStyle w:val="TableMedium"/>
            </w:pPr>
            <w:r>
              <w:rPr>
                <w:rFonts w:ascii="宋体" w:hAnsi="宋体" w:cs="宋体"/>
              </w:rPr>
              <w:t>绿地集团</w:t>
            </w:r>
            <w:r>
              <w:rPr>
                <w:rFonts w:ascii="宋体" w:hAnsi="宋体" w:cs="宋体" w:hint="eastAsia"/>
              </w:rPr>
              <w:t>SAP BASIS</w:t>
            </w:r>
            <w:r>
              <w:rPr>
                <w:rFonts w:ascii="宋体" w:hAnsi="宋体" w:cs="宋体"/>
              </w:rPr>
              <w:t>服务项目</w:t>
            </w:r>
          </w:p>
        </w:tc>
      </w:tr>
      <w:tr w:rsidR="00C20A97" w14:paraId="405CBB66" w14:textId="77777777">
        <w:trPr>
          <w:trHeight w:val="236"/>
        </w:trPr>
        <w:tc>
          <w:tcPr>
            <w:tcW w:w="2790" w:type="dxa"/>
            <w:tcBorders>
              <w:left w:val="single" w:sz="6" w:space="0" w:color="000000"/>
            </w:tcBorders>
          </w:tcPr>
          <w:p w14:paraId="5DF48494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      修订人:</w:t>
            </w:r>
          </w:p>
        </w:tc>
        <w:tc>
          <w:tcPr>
            <w:tcW w:w="3240" w:type="dxa"/>
          </w:tcPr>
          <w:p w14:paraId="088F0C78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2250" w:type="dxa"/>
          </w:tcPr>
          <w:p w14:paraId="72DDFDE1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文档版本号:</w:t>
            </w:r>
          </w:p>
        </w:tc>
        <w:tc>
          <w:tcPr>
            <w:tcW w:w="1575" w:type="dxa"/>
            <w:tcBorders>
              <w:right w:val="single" w:sz="6" w:space="0" w:color="000000"/>
            </w:tcBorders>
          </w:tcPr>
          <w:p w14:paraId="496199F9" w14:textId="77777777" w:rsidR="00C20A97" w:rsidRDefault="00C20A97">
            <w:pPr>
              <w:pStyle w:val="TableMedium"/>
            </w:pPr>
            <w:r>
              <w:rPr>
                <w:rFonts w:ascii="宋体" w:hAnsi="宋体" w:cs="宋体"/>
              </w:rPr>
              <w:t>1.</w:t>
            </w:r>
            <w:r>
              <w:rPr>
                <w:rFonts w:ascii="宋体" w:hAnsi="宋体" w:cs="宋体" w:hint="eastAsia"/>
              </w:rPr>
              <w:t>2</w:t>
            </w:r>
          </w:p>
        </w:tc>
      </w:tr>
      <w:tr w:rsidR="00C20A97" w14:paraId="2C97473B" w14:textId="77777777">
        <w:trPr>
          <w:trHeight w:val="236"/>
        </w:trPr>
        <w:tc>
          <w:tcPr>
            <w:tcW w:w="2790" w:type="dxa"/>
            <w:tcBorders>
              <w:left w:val="single" w:sz="6" w:space="0" w:color="000000"/>
            </w:tcBorders>
          </w:tcPr>
          <w:p w14:paraId="408E1F02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职位:</w:t>
            </w:r>
          </w:p>
        </w:tc>
        <w:tc>
          <w:tcPr>
            <w:tcW w:w="3240" w:type="dxa"/>
          </w:tcPr>
          <w:p w14:paraId="2748593C" w14:textId="77777777" w:rsidR="00C20A97" w:rsidRDefault="00C20A97">
            <w:pPr>
              <w:pStyle w:val="TableMedium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SAP BASIS</w:t>
            </w:r>
          </w:p>
        </w:tc>
        <w:tc>
          <w:tcPr>
            <w:tcW w:w="2250" w:type="dxa"/>
          </w:tcPr>
          <w:p w14:paraId="1D940D8B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文档版本日期:</w:t>
            </w:r>
          </w:p>
        </w:tc>
        <w:tc>
          <w:tcPr>
            <w:tcW w:w="1575" w:type="dxa"/>
            <w:tcBorders>
              <w:right w:val="single" w:sz="6" w:space="0" w:color="000000"/>
            </w:tcBorders>
          </w:tcPr>
          <w:p w14:paraId="53D8508E" w14:textId="77777777" w:rsidR="00C20A97" w:rsidRDefault="00C20A97">
            <w:pPr>
              <w:pStyle w:val="TableMedium"/>
            </w:pPr>
            <w:r>
              <w:rPr>
                <w:rFonts w:ascii="宋体" w:hAnsi="宋体" w:cs="宋体"/>
              </w:rPr>
              <w:t>201</w:t>
            </w:r>
            <w:r w:rsidR="00852A6C">
              <w:rPr>
                <w:rFonts w:ascii="宋体" w:hAnsi="宋体" w:cs="宋体" w:hint="eastAsia"/>
              </w:rPr>
              <w:t>6</w:t>
            </w:r>
            <w:r w:rsidR="009761F9">
              <w:rPr>
                <w:rFonts w:ascii="宋体" w:hAnsi="宋体" w:cs="宋体"/>
              </w:rPr>
              <w:t>-</w:t>
            </w:r>
            <w:r w:rsidR="00954248">
              <w:rPr>
                <w:rFonts w:ascii="宋体" w:hAnsi="宋体" w:cs="宋体" w:hint="eastAsia"/>
              </w:rPr>
              <w:t>6</w:t>
            </w:r>
            <w:r>
              <w:rPr>
                <w:rFonts w:ascii="宋体" w:hAnsi="宋体" w:cs="宋体"/>
              </w:rPr>
              <w:t>-</w:t>
            </w:r>
            <w:r>
              <w:rPr>
                <w:rFonts w:ascii="宋体" w:hAnsi="宋体" w:cs="宋体" w:hint="eastAsia"/>
              </w:rPr>
              <w:t>0</w:t>
            </w:r>
            <w:r w:rsidR="009761F9">
              <w:rPr>
                <w:rFonts w:ascii="宋体" w:hAnsi="宋体" w:cs="宋体" w:hint="eastAsia"/>
              </w:rPr>
              <w:t>4</w:t>
            </w:r>
          </w:p>
        </w:tc>
      </w:tr>
      <w:tr w:rsidR="00C20A97" w14:paraId="3EF4D0D7" w14:textId="77777777">
        <w:trPr>
          <w:trHeight w:val="236"/>
        </w:trPr>
        <w:tc>
          <w:tcPr>
            <w:tcW w:w="2790" w:type="dxa"/>
            <w:tcBorders>
              <w:left w:val="single" w:sz="6" w:space="0" w:color="000000"/>
              <w:bottom w:val="single" w:sz="6" w:space="0" w:color="000000"/>
            </w:tcBorders>
          </w:tcPr>
          <w:p w14:paraId="42946EA3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审核人:</w:t>
            </w:r>
          </w:p>
        </w:tc>
        <w:tc>
          <w:tcPr>
            <w:tcW w:w="3240" w:type="dxa"/>
            <w:tcBorders>
              <w:bottom w:val="single" w:sz="6" w:space="0" w:color="000000"/>
            </w:tcBorders>
          </w:tcPr>
          <w:p w14:paraId="536532A3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2250" w:type="dxa"/>
            <w:tcBorders>
              <w:bottom w:val="single" w:sz="6" w:space="0" w:color="000000"/>
            </w:tcBorders>
          </w:tcPr>
          <w:p w14:paraId="6C5485BB" w14:textId="77777777" w:rsidR="00C20A97" w:rsidRDefault="00C20A97">
            <w:pPr>
              <w:pStyle w:val="TableSmHeadingRigh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审核日期:</w:t>
            </w:r>
          </w:p>
        </w:tc>
        <w:tc>
          <w:tcPr>
            <w:tcW w:w="1575" w:type="dxa"/>
            <w:tcBorders>
              <w:bottom w:val="single" w:sz="6" w:space="0" w:color="000000"/>
              <w:right w:val="single" w:sz="6" w:space="0" w:color="000000"/>
            </w:tcBorders>
          </w:tcPr>
          <w:p w14:paraId="019B5411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</w:tbl>
    <w:p w14:paraId="50FC9894" w14:textId="77777777" w:rsidR="00C20A97" w:rsidRDefault="00C20A97">
      <w:pPr>
        <w:pStyle w:val="HPTableTitle"/>
        <w:rPr>
          <w:rFonts w:ascii="宋体" w:hAnsi="宋体" w:cs="宋体"/>
        </w:rPr>
      </w:pPr>
      <w:bookmarkStart w:id="2" w:name="hp_DistributionList"/>
      <w:bookmarkEnd w:id="1"/>
      <w:r>
        <w:rPr>
          <w:rFonts w:ascii="宋体" w:hAnsi="宋体" w:cs="宋体"/>
        </w:rPr>
        <w:t>文档分发列表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24"/>
        <w:gridCol w:w="1488"/>
        <w:gridCol w:w="4132"/>
      </w:tblGrid>
      <w:tr w:rsidR="00C20A97" w14:paraId="070FA92C" w14:textId="77777777">
        <w:trPr>
          <w:tblHeader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05764E38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分发人</w:t>
            </w:r>
          </w:p>
        </w:tc>
        <w:tc>
          <w:tcPr>
            <w:tcW w:w="1488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26A375C4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日期</w:t>
            </w:r>
          </w:p>
        </w:tc>
        <w:tc>
          <w:tcPr>
            <w:tcW w:w="4132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67E99540" w14:textId="77777777" w:rsidR="00C20A97" w:rsidRDefault="00C20A97">
            <w:pPr>
              <w:pStyle w:val="TableSmHeading"/>
            </w:pPr>
            <w:r>
              <w:rPr>
                <w:rFonts w:ascii="宋体" w:hAnsi="宋体" w:cs="宋体"/>
              </w:rPr>
              <w:t>电话/传真/电子邮件</w:t>
            </w:r>
          </w:p>
        </w:tc>
      </w:tr>
      <w:tr w:rsidR="00C20A97" w14:paraId="17B7D213" w14:textId="77777777">
        <w:tc>
          <w:tcPr>
            <w:tcW w:w="4224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7ED9A631" w14:textId="77777777" w:rsidR="00C20A97" w:rsidRDefault="00C20A97">
            <w:pPr>
              <w:pStyle w:val="TableMedium"/>
              <w:snapToGrid w:val="0"/>
              <w:rPr>
                <w:rFonts w:eastAsia="PMingLiU"/>
                <w:color w:val="000000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7EC9A241" w14:textId="77777777" w:rsidR="00C20A97" w:rsidRDefault="00C20A97">
            <w:pPr>
              <w:pStyle w:val="TableMedium"/>
              <w:snapToGrid w:val="0"/>
              <w:rPr>
                <w:rFonts w:eastAsia="PMingLiU"/>
                <w:color w:val="000000"/>
                <w:lang w:val="it-IT"/>
              </w:rPr>
            </w:pPr>
          </w:p>
        </w:tc>
        <w:tc>
          <w:tcPr>
            <w:tcW w:w="413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18628C94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  <w:tr w:rsidR="00C20A97" w14:paraId="33E3B7E6" w14:textId="77777777">
        <w:tc>
          <w:tcPr>
            <w:tcW w:w="4224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0202E13F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4387E628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413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4F95762F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</w:tbl>
    <w:p w14:paraId="4212CFB1" w14:textId="77777777" w:rsidR="00C20A97" w:rsidRDefault="00C20A97">
      <w:pPr>
        <w:rPr>
          <w:rFonts w:ascii="宋体" w:hAnsi="宋体" w:cs="宋体"/>
          <w:sz w:val="4"/>
        </w:rPr>
      </w:pPr>
    </w:p>
    <w:p w14:paraId="66B68AAC" w14:textId="77777777" w:rsidR="00C20A97" w:rsidRDefault="00C20A97"/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8"/>
        <w:gridCol w:w="1416"/>
        <w:gridCol w:w="1488"/>
        <w:gridCol w:w="4143"/>
      </w:tblGrid>
      <w:tr w:rsidR="00C20A97" w14:paraId="39C5150E" w14:textId="77777777">
        <w:trPr>
          <w:tblHeader/>
        </w:trPr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03F2CC5E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接收人 </w:t>
            </w:r>
          </w:p>
        </w:tc>
        <w:tc>
          <w:tcPr>
            <w:tcW w:w="141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1496EA7F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活动*</w:t>
            </w:r>
          </w:p>
        </w:tc>
        <w:tc>
          <w:tcPr>
            <w:tcW w:w="1488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7CAED463" w14:textId="77777777" w:rsidR="00C20A97" w:rsidRDefault="00C20A97">
            <w:pPr>
              <w:pStyle w:val="TableSmHeading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归还日期</w:t>
            </w:r>
          </w:p>
        </w:tc>
        <w:tc>
          <w:tcPr>
            <w:tcW w:w="4143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5A16DA64" w14:textId="77777777" w:rsidR="00C20A97" w:rsidRDefault="00C20A97">
            <w:pPr>
              <w:pStyle w:val="TableSmHeading"/>
            </w:pPr>
            <w:r>
              <w:rPr>
                <w:rFonts w:ascii="宋体" w:hAnsi="宋体" w:cs="宋体"/>
              </w:rPr>
              <w:t>电话/传真/电子邮件</w:t>
            </w:r>
          </w:p>
        </w:tc>
      </w:tr>
      <w:tr w:rsidR="00C20A97" w14:paraId="27B30CB9" w14:textId="77777777">
        <w:tc>
          <w:tcPr>
            <w:tcW w:w="2808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58C5950C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1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2EF3DAD5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5C1EDF50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2769FA46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  <w:tr w:rsidR="00C20A97" w14:paraId="023C42AF" w14:textId="77777777">
        <w:tc>
          <w:tcPr>
            <w:tcW w:w="2808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1AFBDF04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16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4BA74CB5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  <w:tc>
          <w:tcPr>
            <w:tcW w:w="148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6C3694B1" w14:textId="77777777" w:rsidR="00C20A97" w:rsidRDefault="00C20A97">
            <w:pPr>
              <w:snapToGrid w:val="0"/>
              <w:rPr>
                <w:rFonts w:ascii="宋体" w:hAnsi="宋体" w:cs="宋体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04F33B72" w14:textId="77777777" w:rsidR="00C20A97" w:rsidRDefault="00C20A97">
            <w:pPr>
              <w:pStyle w:val="TableMedium"/>
              <w:snapToGrid w:val="0"/>
              <w:rPr>
                <w:rFonts w:ascii="宋体" w:hAnsi="宋体" w:cs="宋体"/>
              </w:rPr>
            </w:pPr>
          </w:p>
        </w:tc>
      </w:tr>
    </w:tbl>
    <w:p w14:paraId="5CD6E4E0" w14:textId="77777777" w:rsidR="00C20A97" w:rsidRDefault="00C20A97">
      <w:pPr>
        <w:pStyle w:val="HPInternal"/>
        <w:rPr>
          <w:rFonts w:ascii="宋体" w:hAnsi="宋体" w:cs="宋体"/>
        </w:rPr>
      </w:pPr>
    </w:p>
    <w:p w14:paraId="3B175326" w14:textId="77777777" w:rsidR="00C20A97" w:rsidRDefault="00C20A97">
      <w:pPr>
        <w:pStyle w:val="HPInternal"/>
        <w:rPr>
          <w:rFonts w:ascii="宋体" w:hAnsi="宋体" w:cs="宋体"/>
        </w:rPr>
      </w:pPr>
      <w:r>
        <w:rPr>
          <w:rFonts w:ascii="宋体" w:hAnsi="宋体" w:cs="宋体"/>
        </w:rPr>
        <w:t>* 活动类型: 批准、审核、通知、归档、活动请求、参加会议、其他（请详细说明）</w:t>
      </w:r>
    </w:p>
    <w:p w14:paraId="08DDA742" w14:textId="77777777" w:rsidR="00C20A97" w:rsidRDefault="00C20A97">
      <w:pPr>
        <w:pStyle w:val="HPTableTitle"/>
        <w:rPr>
          <w:rFonts w:ascii="宋体" w:hAnsi="宋体" w:cs="宋体"/>
        </w:rPr>
      </w:pPr>
      <w:bookmarkStart w:id="3" w:name="hp_RevisionHistory"/>
      <w:bookmarkEnd w:id="2"/>
      <w:r>
        <w:rPr>
          <w:rFonts w:ascii="宋体" w:hAnsi="宋体" w:cs="宋体"/>
        </w:rPr>
        <w:t>文档版本履历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6"/>
        <w:gridCol w:w="1296"/>
        <w:gridCol w:w="1312"/>
        <w:gridCol w:w="1040"/>
        <w:gridCol w:w="1128"/>
        <w:gridCol w:w="4143"/>
      </w:tblGrid>
      <w:tr w:rsidR="00C20A97" w14:paraId="14875CE7" w14:textId="77777777">
        <w:trPr>
          <w:tblHeader/>
        </w:trPr>
        <w:tc>
          <w:tcPr>
            <w:tcW w:w="936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3A664945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版本号.</w:t>
            </w:r>
          </w:p>
        </w:tc>
        <w:tc>
          <w:tcPr>
            <w:tcW w:w="1296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0115C20C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修订日期</w:t>
            </w:r>
          </w:p>
        </w:tc>
        <w:tc>
          <w:tcPr>
            <w:tcW w:w="1312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3AC20201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修订人</w:t>
            </w:r>
          </w:p>
        </w:tc>
        <w:tc>
          <w:tcPr>
            <w:tcW w:w="104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3FD3AA52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审核人</w:t>
            </w:r>
          </w:p>
        </w:tc>
        <w:tc>
          <w:tcPr>
            <w:tcW w:w="1128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</w:tcBorders>
          </w:tcPr>
          <w:p w14:paraId="3639D572" w14:textId="77777777" w:rsidR="00C20A97" w:rsidRDefault="00C20A97">
            <w:pPr>
              <w:pStyle w:val="TableSmHeading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批准人</w:t>
            </w:r>
          </w:p>
        </w:tc>
        <w:tc>
          <w:tcPr>
            <w:tcW w:w="4143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63BE3F18" w14:textId="77777777" w:rsidR="00C20A97" w:rsidRDefault="00C20A97">
            <w:pPr>
              <w:pStyle w:val="TableSmHeading"/>
              <w:jc w:val="center"/>
            </w:pPr>
            <w:r>
              <w:rPr>
                <w:rFonts w:ascii="宋体" w:hAnsi="宋体" w:cs="宋体"/>
              </w:rPr>
              <w:t>修改内容</w:t>
            </w:r>
          </w:p>
        </w:tc>
      </w:tr>
      <w:tr w:rsidR="00C20A97" w14:paraId="2537EF7E" w14:textId="77777777">
        <w:tc>
          <w:tcPr>
            <w:tcW w:w="936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2803D3F3" w14:textId="77777777" w:rsidR="00C20A97" w:rsidRDefault="00C20A97" w:rsidP="00285BA0">
            <w:pPr>
              <w:pStyle w:val="TableMedium"/>
              <w:rPr>
                <w:rFonts w:eastAsia="PMingLiU"/>
                <w:color w:val="000000"/>
                <w:lang w:val="it-IT" w:eastAsia="zh-TW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eastAsia="PMingLiU"/>
                <w:color w:val="000000"/>
              </w:rPr>
              <w:t>.</w:t>
            </w:r>
            <w:r w:rsidR="00285BA0">
              <w:rPr>
                <w:rFonts w:hint="eastAsia"/>
                <w:color w:val="000000"/>
              </w:rPr>
              <w:t>0</w:t>
            </w:r>
          </w:p>
        </w:tc>
        <w:tc>
          <w:tcPr>
            <w:tcW w:w="129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35E6D670" w14:textId="77777777" w:rsidR="00C20A97" w:rsidRDefault="00852A6C" w:rsidP="00285BA0">
            <w:pPr>
              <w:pStyle w:val="TableMedium"/>
              <w:rPr>
                <w:color w:val="000000"/>
              </w:rPr>
            </w:pPr>
            <w:r>
              <w:rPr>
                <w:color w:val="000000"/>
              </w:rPr>
              <w:t>201</w:t>
            </w:r>
            <w:r w:rsidR="00352A7D">
              <w:rPr>
                <w:rFonts w:hint="eastAsia"/>
                <w:color w:val="000000"/>
              </w:rPr>
              <w:t>7</w:t>
            </w:r>
            <w:r w:rsidR="00C20A97">
              <w:rPr>
                <w:color w:val="000000"/>
              </w:rPr>
              <w:t>-</w:t>
            </w:r>
            <w:r w:rsidR="00352A7D">
              <w:rPr>
                <w:rFonts w:hint="eastAsia"/>
                <w:color w:val="000000"/>
              </w:rPr>
              <w:t>0</w:t>
            </w:r>
            <w:r w:rsidR="005E3F77">
              <w:rPr>
                <w:rFonts w:hint="eastAsia"/>
                <w:color w:val="000000"/>
              </w:rPr>
              <w:t>3</w:t>
            </w:r>
            <w:r w:rsidR="00C20A97">
              <w:rPr>
                <w:color w:val="000000"/>
              </w:rPr>
              <w:t>-</w:t>
            </w:r>
            <w:r w:rsidR="00C20A97">
              <w:rPr>
                <w:rFonts w:hint="eastAsia"/>
                <w:color w:val="000000"/>
              </w:rPr>
              <w:t>0</w:t>
            </w:r>
            <w:r w:rsidR="00201C92">
              <w:rPr>
                <w:rFonts w:hint="eastAsia"/>
                <w:color w:val="000000"/>
              </w:rPr>
              <w:t>8</w:t>
            </w:r>
          </w:p>
        </w:tc>
        <w:tc>
          <w:tcPr>
            <w:tcW w:w="13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73BD5343" w14:textId="77777777" w:rsidR="00C20A97" w:rsidRDefault="00C20A97">
            <w:pPr>
              <w:pStyle w:val="TableMedium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</w:t>
            </w:r>
            <w:r>
              <w:rPr>
                <w:rFonts w:hint="eastAsia"/>
                <w:color w:val="000000"/>
              </w:rPr>
              <w:t>iufei</w:t>
            </w:r>
            <w:proofErr w:type="spellEnd"/>
          </w:p>
        </w:tc>
        <w:tc>
          <w:tcPr>
            <w:tcW w:w="10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4130239B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12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6ED2CB4C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27CE0238" w14:textId="77777777" w:rsidR="00C20A97" w:rsidRDefault="00C20A97">
            <w:pPr>
              <w:pStyle w:val="TableMedium"/>
            </w:pPr>
          </w:p>
        </w:tc>
      </w:tr>
      <w:tr w:rsidR="00C20A97" w14:paraId="5270D6C1" w14:textId="77777777">
        <w:tc>
          <w:tcPr>
            <w:tcW w:w="936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6DEB83BF" w14:textId="77777777" w:rsidR="00C20A97" w:rsidRDefault="00C20A97" w:rsidP="00285BA0">
            <w:pPr>
              <w:pStyle w:val="TableMedium"/>
              <w:rPr>
                <w:rFonts w:eastAsia="PMingLiU"/>
                <w:color w:val="000000"/>
                <w:lang w:val="it-IT" w:eastAsia="zh-TW"/>
              </w:rPr>
            </w:pPr>
            <w:r>
              <w:rPr>
                <w:color w:val="000000"/>
              </w:rPr>
              <w:t>1.</w:t>
            </w:r>
            <w:r w:rsidR="00285BA0">
              <w:rPr>
                <w:rFonts w:hint="eastAsia"/>
                <w:color w:val="000000"/>
              </w:rPr>
              <w:t>1</w:t>
            </w:r>
          </w:p>
        </w:tc>
        <w:tc>
          <w:tcPr>
            <w:tcW w:w="129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7F2A2175" w14:textId="77777777" w:rsidR="00C20A97" w:rsidRDefault="00852A6C" w:rsidP="00285BA0">
            <w:pPr>
              <w:pStyle w:val="TableMedium"/>
              <w:rPr>
                <w:color w:val="000000"/>
              </w:rPr>
            </w:pPr>
            <w:r>
              <w:rPr>
                <w:color w:val="000000"/>
              </w:rPr>
              <w:t>201</w:t>
            </w:r>
            <w:r>
              <w:rPr>
                <w:rFonts w:hint="eastAsia"/>
                <w:color w:val="000000"/>
              </w:rPr>
              <w:t>6</w:t>
            </w:r>
            <w:r w:rsidR="00C20A97">
              <w:rPr>
                <w:color w:val="000000"/>
              </w:rPr>
              <w:t>-</w:t>
            </w:r>
            <w:r w:rsidR="00352A7D">
              <w:rPr>
                <w:rFonts w:hint="eastAsia"/>
                <w:color w:val="000000"/>
              </w:rPr>
              <w:t>0</w:t>
            </w:r>
            <w:r w:rsidR="005E3F77">
              <w:rPr>
                <w:rFonts w:hint="eastAsia"/>
                <w:color w:val="000000"/>
              </w:rPr>
              <w:t>3</w:t>
            </w:r>
            <w:r w:rsidR="00C20A97">
              <w:rPr>
                <w:color w:val="000000"/>
              </w:rPr>
              <w:t>-</w:t>
            </w:r>
            <w:r w:rsidR="00285BA0">
              <w:rPr>
                <w:rFonts w:hint="eastAsia"/>
                <w:color w:val="000000"/>
              </w:rPr>
              <w:t>12</w:t>
            </w:r>
          </w:p>
        </w:tc>
        <w:tc>
          <w:tcPr>
            <w:tcW w:w="13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0E527513" w14:textId="77777777" w:rsidR="00C20A97" w:rsidRDefault="0069736C">
            <w:pPr>
              <w:pStyle w:val="TableMedium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X</w:t>
            </w:r>
            <w:r>
              <w:rPr>
                <w:rFonts w:hint="eastAsia"/>
                <w:color w:val="000000"/>
              </w:rPr>
              <w:t>ionghai</w:t>
            </w:r>
            <w:proofErr w:type="spellEnd"/>
          </w:p>
        </w:tc>
        <w:tc>
          <w:tcPr>
            <w:tcW w:w="104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0C621F37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12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</w:tcBorders>
          </w:tcPr>
          <w:p w14:paraId="2B543522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58871D03" w14:textId="77777777" w:rsidR="00C20A97" w:rsidRDefault="00C20A97">
            <w:pPr>
              <w:pStyle w:val="TableMedium"/>
            </w:pPr>
          </w:p>
        </w:tc>
      </w:tr>
      <w:tr w:rsidR="00C20A97" w14:paraId="3DE29A15" w14:textId="77777777">
        <w:tc>
          <w:tcPr>
            <w:tcW w:w="936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4DEB7BB6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296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5DF5C789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31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38F4CB7B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04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222EF910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112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</w:tcBorders>
          </w:tcPr>
          <w:p w14:paraId="7F15AA4F" w14:textId="77777777" w:rsidR="00C20A97" w:rsidRDefault="00C20A97">
            <w:pPr>
              <w:pStyle w:val="TableMedium"/>
              <w:snapToGrid w:val="0"/>
              <w:rPr>
                <w:color w:val="000000"/>
              </w:rPr>
            </w:pPr>
          </w:p>
        </w:tc>
        <w:tc>
          <w:tcPr>
            <w:tcW w:w="414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7D338E2F" w14:textId="77777777" w:rsidR="00C20A97" w:rsidRDefault="00C20A97">
            <w:pPr>
              <w:pStyle w:val="TableMedium"/>
              <w:snapToGrid w:val="0"/>
              <w:rPr>
                <w:color w:val="000000"/>
                <w:lang w:val="fr-FR"/>
              </w:rPr>
            </w:pPr>
          </w:p>
        </w:tc>
      </w:tr>
      <w:bookmarkEnd w:id="3"/>
    </w:tbl>
    <w:p w14:paraId="393DFEF5" w14:textId="77777777" w:rsidR="00C20A97" w:rsidRDefault="00C20A97">
      <w:pPr>
        <w:tabs>
          <w:tab w:val="left" w:pos="3280"/>
        </w:tabs>
        <w:rPr>
          <w:rFonts w:ascii="宋体" w:hAnsi="宋体" w:cs="宋体"/>
        </w:rPr>
      </w:pPr>
    </w:p>
    <w:p w14:paraId="1A6AC2FD" w14:textId="77777777" w:rsidR="00C20A97" w:rsidRDefault="00C20A97">
      <w:pPr>
        <w:pStyle w:val="HPTableTitle"/>
        <w:rPr>
          <w:rFonts w:cs="Arial"/>
          <w:color w:val="000000"/>
          <w:szCs w:val="18"/>
        </w:rPr>
      </w:pPr>
      <w:r>
        <w:rPr>
          <w:rFonts w:cs="Arial"/>
          <w:color w:val="000000"/>
        </w:rPr>
        <w:t>签字确认：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50"/>
        <w:gridCol w:w="5715"/>
      </w:tblGrid>
      <w:tr w:rsidR="00C20A97" w14:paraId="1C252817" w14:textId="77777777">
        <w:trPr>
          <w:cantSplit/>
          <w:tblHeader/>
        </w:trPr>
        <w:tc>
          <w:tcPr>
            <w:tcW w:w="4050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</w:tcBorders>
          </w:tcPr>
          <w:p w14:paraId="0CC7306A" w14:textId="77777777" w:rsidR="00C20A97" w:rsidRDefault="00C20A97">
            <w:pPr>
              <w:pStyle w:val="TableSmHeading"/>
              <w:rPr>
                <w:rFonts w:eastAsia="PMingLiU" w:cs="Arial"/>
                <w:color w:val="000000"/>
                <w:sz w:val="18"/>
                <w:szCs w:val="18"/>
                <w:lang w:val="pt-PT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客户最终用户签字</w:t>
            </w:r>
          </w:p>
        </w:tc>
        <w:tc>
          <w:tcPr>
            <w:tcW w:w="571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50991771" w14:textId="77777777" w:rsidR="00C20A97" w:rsidRDefault="00C20A97">
            <w:pPr>
              <w:pStyle w:val="TableSmHeading"/>
              <w:snapToGrid w:val="0"/>
              <w:rPr>
                <w:rFonts w:eastAsia="PMingLiU" w:cs="Arial"/>
                <w:color w:val="000000"/>
                <w:sz w:val="18"/>
                <w:szCs w:val="18"/>
                <w:lang w:val="pt-PT"/>
              </w:rPr>
            </w:pPr>
          </w:p>
        </w:tc>
      </w:tr>
      <w:tr w:rsidR="00C20A97" w14:paraId="648E9A68" w14:textId="77777777">
        <w:trPr>
          <w:cantSplit/>
        </w:trPr>
        <w:tc>
          <w:tcPr>
            <w:tcW w:w="405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</w:tcBorders>
          </w:tcPr>
          <w:p w14:paraId="587FAC42" w14:textId="77777777" w:rsidR="00C20A97" w:rsidRDefault="00C20A97">
            <w:pPr>
              <w:pStyle w:val="TableSmHeading"/>
              <w:rPr>
                <w:rFonts w:cs="Arial"/>
                <w:color w:val="000000"/>
                <w:sz w:val="18"/>
                <w:szCs w:val="18"/>
                <w:lang w:val="pt-PT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客户项目经理签字</w:t>
            </w:r>
          </w:p>
        </w:tc>
        <w:tc>
          <w:tcPr>
            <w:tcW w:w="571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6" w:space="0" w:color="000000"/>
            </w:tcBorders>
          </w:tcPr>
          <w:p w14:paraId="350038C5" w14:textId="77777777" w:rsidR="00C20A97" w:rsidRDefault="00C20A97">
            <w:pPr>
              <w:pStyle w:val="TableSmHeading"/>
              <w:snapToGrid w:val="0"/>
              <w:rPr>
                <w:rFonts w:cs="Arial"/>
                <w:color w:val="000000"/>
                <w:sz w:val="18"/>
                <w:szCs w:val="18"/>
                <w:lang w:val="pt-PT"/>
              </w:rPr>
            </w:pPr>
          </w:p>
        </w:tc>
      </w:tr>
      <w:tr w:rsidR="00C20A97" w14:paraId="5A9AD229" w14:textId="77777777">
        <w:trPr>
          <w:cantSplit/>
        </w:trPr>
        <w:tc>
          <w:tcPr>
            <w:tcW w:w="405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</w:tcBorders>
          </w:tcPr>
          <w:p w14:paraId="4DC67480" w14:textId="77777777" w:rsidR="00C20A97" w:rsidRDefault="00C20A97">
            <w:pPr>
              <w:snapToGrid w:val="0"/>
            </w:pPr>
          </w:p>
        </w:tc>
        <w:tc>
          <w:tcPr>
            <w:tcW w:w="571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single" w:sz="6" w:space="0" w:color="000000"/>
            </w:tcBorders>
          </w:tcPr>
          <w:p w14:paraId="517041D8" w14:textId="77777777" w:rsidR="00C20A97" w:rsidRDefault="00C20A97">
            <w:pPr>
              <w:snapToGrid w:val="0"/>
              <w:rPr>
                <w:rFonts w:eastAsia="PMingLiU"/>
                <w:lang w:val="pt-PT"/>
              </w:rPr>
            </w:pPr>
          </w:p>
        </w:tc>
      </w:tr>
    </w:tbl>
    <w:p w14:paraId="007D4ECF" w14:textId="77777777" w:rsidR="00C20A97" w:rsidRDefault="00C20A97">
      <w:pPr>
        <w:pStyle w:val="16"/>
      </w:pPr>
    </w:p>
    <w:p w14:paraId="6244FB7E" w14:textId="77777777" w:rsidR="00C20A97" w:rsidRDefault="00C20A97">
      <w:pPr>
        <w:pStyle w:val="16"/>
      </w:pPr>
    </w:p>
    <w:p w14:paraId="0B70F5A2" w14:textId="77777777" w:rsidR="00C20A97" w:rsidRDefault="00C20A97">
      <w:pPr>
        <w:rPr>
          <w:lang w:val="en-GB"/>
        </w:rPr>
      </w:pPr>
      <w:r>
        <w:rPr>
          <w:b/>
          <w:sz w:val="28"/>
          <w:szCs w:val="28"/>
        </w:rPr>
        <w:t>产权说明</w:t>
      </w:r>
    </w:p>
    <w:p w14:paraId="078BF32A" w14:textId="77777777" w:rsidR="00C20A97" w:rsidRDefault="00C20A97">
      <w:pPr>
        <w:pStyle w:val="16"/>
      </w:pPr>
      <w:r>
        <w:rPr>
          <w:lang w:val="en-GB"/>
        </w:rPr>
        <w:t>本文件中</w:t>
      </w:r>
      <w:r>
        <w:rPr>
          <w:rFonts w:eastAsia="Arial"/>
          <w:lang w:val="en-GB"/>
        </w:rPr>
        <w:t>“</w:t>
      </w:r>
      <w:r>
        <w:rPr>
          <w:lang w:val="en-GB"/>
        </w:rPr>
        <w:t>聚安星</w:t>
      </w:r>
      <w:r>
        <w:rPr>
          <w:rFonts w:eastAsia="Arial"/>
          <w:lang w:val="en-GB"/>
        </w:rPr>
        <w:t>™”</w:t>
      </w:r>
      <w:r>
        <w:rPr>
          <w:lang w:val="en-GB"/>
        </w:rPr>
        <w:t>是跃海信息科技的服务商标。文中出现的任何文字叙述、文档格式、插图、照片、方法、过程等内容，除另有特别注明，版权均属跃海信息所有，受到有关产权及版权法保护。任何个人、机构未经跃海信息技术有限公司的书面授权许可，不得复制或引用本文件的任何片断，无论通过电子形式或非电子形式。</w:t>
      </w:r>
    </w:p>
    <w:p w14:paraId="1EFC4549" w14:textId="77777777" w:rsidR="00C20A97" w:rsidRDefault="00C20A97">
      <w:pPr>
        <w:pStyle w:val="16"/>
      </w:pPr>
    </w:p>
    <w:p w14:paraId="4EFACFBE" w14:textId="77777777" w:rsidR="00C20A97" w:rsidRDefault="00C20A97">
      <w:pPr>
        <w:keepNext/>
        <w:pageBreakBefore/>
        <w:jc w:val="center"/>
        <w:sectPr w:rsidR="00C20A9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18" w:right="1325" w:bottom="1418" w:left="1134" w:header="340" w:footer="567" w:gutter="0"/>
          <w:cols w:space="720"/>
          <w:titlePg/>
          <w:docGrid w:linePitch="360"/>
        </w:sectPr>
      </w:pPr>
      <w:r>
        <w:rPr>
          <w:rFonts w:eastAsia="黑体"/>
          <w:b/>
          <w:bCs/>
          <w:sz w:val="32"/>
        </w:rPr>
        <w:lastRenderedPageBreak/>
        <w:t>目录</w:t>
      </w:r>
    </w:p>
    <w:p w14:paraId="07009E25" w14:textId="77777777" w:rsidR="00C357C1" w:rsidRDefault="00C20A97">
      <w:pPr>
        <w:pStyle w:val="33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lastRenderedPageBreak/>
        <w:fldChar w:fldCharType="begin"/>
      </w:r>
      <w:r>
        <w:instrText xml:space="preserve"> TOC </w:instrText>
      </w:r>
      <w:r>
        <w:fldChar w:fldCharType="separate"/>
      </w:r>
      <w:r w:rsidR="00C357C1" w:rsidRPr="00827050">
        <w:rPr>
          <w:rFonts w:hint="eastAsia"/>
          <w:noProof/>
        </w:rPr>
        <w:t>文件编号：</w:t>
      </w:r>
      <w:r w:rsidR="00C357C1" w:rsidRPr="00827050">
        <w:rPr>
          <w:rFonts w:eastAsia="Arial"/>
          <w:noProof/>
        </w:rPr>
        <w:t xml:space="preserve"> </w:t>
      </w:r>
      <w:r w:rsidR="00C357C1" w:rsidRPr="00827050">
        <w:rPr>
          <w:noProof/>
        </w:rPr>
        <w:t>SYH1501 IDC001</w:t>
      </w:r>
      <w:r w:rsidR="00C357C1">
        <w:rPr>
          <w:noProof/>
        </w:rPr>
        <w:tab/>
      </w:r>
      <w:r w:rsidR="00C357C1">
        <w:rPr>
          <w:noProof/>
        </w:rPr>
        <w:fldChar w:fldCharType="begin"/>
      </w:r>
      <w:r w:rsidR="00C357C1">
        <w:rPr>
          <w:noProof/>
        </w:rPr>
        <w:instrText xml:space="preserve"> PAGEREF _Toc477173803 \h </w:instrText>
      </w:r>
      <w:r w:rsidR="00C357C1">
        <w:rPr>
          <w:noProof/>
        </w:rPr>
      </w:r>
      <w:r w:rsidR="00C357C1">
        <w:rPr>
          <w:noProof/>
        </w:rPr>
        <w:fldChar w:fldCharType="separate"/>
      </w:r>
      <w:r w:rsidR="00C357C1">
        <w:rPr>
          <w:noProof/>
        </w:rPr>
        <w:t>1</w:t>
      </w:r>
      <w:r w:rsidR="00C357C1">
        <w:rPr>
          <w:noProof/>
        </w:rPr>
        <w:fldChar w:fldCharType="end"/>
      </w:r>
    </w:p>
    <w:p w14:paraId="3DBF970E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重要事件概述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12D4F7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关于本文档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81029D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1.2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2</w:t>
      </w:r>
      <w:r>
        <w:rPr>
          <w:rFonts w:hint="eastAsia"/>
          <w:noProof/>
        </w:rPr>
        <w:t>月份主要工作概述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4E16AD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1.3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SAP</w:t>
      </w:r>
      <w:r>
        <w:rPr>
          <w:rFonts w:hint="eastAsia"/>
          <w:noProof/>
        </w:rPr>
        <w:t>系统运行概述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C8DC49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2.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系统状态概览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B7DCDF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运行维护服务管理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9A136B1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3.1</w:t>
      </w:r>
      <w:r>
        <w:rPr>
          <w:rFonts w:hint="eastAsia"/>
          <w:noProof/>
        </w:rPr>
        <w:t>日常例行工作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BC22C7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3.2</w:t>
      </w:r>
      <w:r>
        <w:rPr>
          <w:rFonts w:hint="eastAsia"/>
          <w:noProof/>
        </w:rPr>
        <w:t>主要服务工作清单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8F1D83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3.3</w:t>
      </w:r>
      <w:r>
        <w:rPr>
          <w:rFonts w:hint="eastAsia"/>
          <w:noProof/>
        </w:rPr>
        <w:t>系统故障记录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16BEFAC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3.4</w:t>
      </w:r>
      <w:r>
        <w:rPr>
          <w:rFonts w:hint="eastAsia"/>
          <w:noProof/>
        </w:rPr>
        <w:t>系统传输记录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4D68575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3.5</w:t>
      </w:r>
      <w:r>
        <w:rPr>
          <w:rFonts w:hint="eastAsia"/>
          <w:noProof/>
        </w:rPr>
        <w:t>系统变更情况记录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4CAA988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3.6 Incidents &amp; Messages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DD67996" w14:textId="77777777" w:rsidR="00C357C1" w:rsidRDefault="00C357C1">
      <w:pPr>
        <w:pStyle w:val="20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3.7</w:t>
      </w:r>
      <w:r>
        <w:rPr>
          <w:rFonts w:hint="eastAsia"/>
          <w:noProof/>
        </w:rPr>
        <w:t>其他工作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03254A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系统运行管理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BBA71C2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SAP</w:t>
      </w:r>
      <w:r>
        <w:rPr>
          <w:rFonts w:hint="eastAsia"/>
          <w:noProof/>
        </w:rPr>
        <w:t>平台运行状况（</w:t>
      </w:r>
      <w:r>
        <w:rPr>
          <w:noProof/>
        </w:rPr>
        <w:t>EWA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AAEC48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4.2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平台运行状况说明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374099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4.2.1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ECC</w:t>
      </w:r>
      <w:r w:rsidRPr="00827050">
        <w:rPr>
          <w:rFonts w:hint="eastAsia"/>
          <w:noProof/>
          <w:kern w:val="1"/>
        </w:rPr>
        <w:t>生产环境</w:t>
      </w:r>
      <w:r w:rsidRPr="00827050">
        <w:rPr>
          <w:noProof/>
          <w:kern w:val="1"/>
        </w:rPr>
        <w:t>(ECP)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4B6217F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4.2.2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PI</w:t>
      </w:r>
      <w:r w:rsidRPr="00827050">
        <w:rPr>
          <w:rFonts w:hint="eastAsia"/>
          <w:noProof/>
          <w:kern w:val="1"/>
        </w:rPr>
        <w:t>生产环境</w:t>
      </w:r>
      <w:r w:rsidRPr="00827050">
        <w:rPr>
          <w:noProof/>
          <w:kern w:val="1"/>
        </w:rPr>
        <w:t>(PIP)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A2FDEFA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4.2.3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BW</w:t>
      </w:r>
      <w:r w:rsidRPr="00827050">
        <w:rPr>
          <w:rFonts w:hint="eastAsia"/>
          <w:noProof/>
          <w:kern w:val="1"/>
        </w:rPr>
        <w:t>生产机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89EE7E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4.2.4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BO</w:t>
      </w:r>
      <w:r w:rsidRPr="00827050">
        <w:rPr>
          <w:rFonts w:hint="eastAsia"/>
          <w:noProof/>
          <w:kern w:val="1"/>
        </w:rPr>
        <w:t>生产机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8F312A" w14:textId="77777777" w:rsidR="00C357C1" w:rsidRDefault="00C357C1">
      <w:pPr>
        <w:pStyle w:val="40"/>
        <w:tabs>
          <w:tab w:val="left" w:pos="210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 w:rsidRPr="00827050">
        <w:rPr>
          <w:noProof/>
          <w:kern w:val="1"/>
        </w:rPr>
        <w:t>4.2.5</w:t>
      </w:r>
      <w:r>
        <w:rPr>
          <w:rFonts w:ascii="Calibri" w:hAnsi="Calibri" w:cs="Times New Roman"/>
          <w:noProof/>
          <w:kern w:val="2"/>
          <w:szCs w:val="22"/>
        </w:rPr>
        <w:tab/>
      </w:r>
      <w:r w:rsidRPr="00827050">
        <w:rPr>
          <w:noProof/>
          <w:kern w:val="1"/>
        </w:rPr>
        <w:t>EP</w:t>
      </w:r>
      <w:r w:rsidRPr="00827050">
        <w:rPr>
          <w:rFonts w:hint="eastAsia"/>
          <w:noProof/>
          <w:kern w:val="1"/>
        </w:rPr>
        <w:t>生产机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F5DE67C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4.3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操作系统总体说明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05FEECD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5.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系统备份完成状况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B58FA73" w14:textId="77777777" w:rsidR="00C357C1" w:rsidRDefault="00C357C1">
      <w:pPr>
        <w:pStyle w:val="33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5.1</w:t>
      </w:r>
      <w:r>
        <w:rPr>
          <w:rFonts w:hint="eastAsia"/>
          <w:noProof/>
        </w:rPr>
        <w:t>备份策略描述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F8CEEA8" w14:textId="77777777" w:rsidR="00C357C1" w:rsidRDefault="00C357C1">
      <w:pPr>
        <w:pStyle w:val="33"/>
        <w:tabs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5.2</w:t>
      </w:r>
      <w:r>
        <w:rPr>
          <w:rFonts w:hint="eastAsia"/>
          <w:noProof/>
        </w:rPr>
        <w:t>本月备份完成情况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CAC9DEA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6.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后期工作计划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532EFA7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6.1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对下个月的工作安排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E20A4BF" w14:textId="77777777" w:rsidR="00C357C1" w:rsidRDefault="00C357C1">
      <w:pPr>
        <w:pStyle w:val="16"/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7.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55D0D60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t>7.1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2</w:t>
      </w:r>
      <w:r>
        <w:rPr>
          <w:rFonts w:hint="eastAsia"/>
          <w:noProof/>
        </w:rPr>
        <w:t>月份</w:t>
      </w:r>
      <w:r>
        <w:rPr>
          <w:noProof/>
        </w:rPr>
        <w:t>ECP</w:t>
      </w:r>
      <w:r>
        <w:rPr>
          <w:rFonts w:hint="eastAsia"/>
          <w:noProof/>
        </w:rPr>
        <w:t>完成的传输（如附件）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DD6FB7B" w14:textId="77777777" w:rsidR="00C357C1" w:rsidRDefault="00C357C1">
      <w:pPr>
        <w:pStyle w:val="20"/>
        <w:tabs>
          <w:tab w:val="left" w:pos="1260"/>
          <w:tab w:val="right" w:leader="dot" w:pos="9771"/>
        </w:tabs>
        <w:rPr>
          <w:rFonts w:ascii="Calibri" w:hAnsi="Calibri" w:cs="Times New Roman"/>
          <w:noProof/>
          <w:kern w:val="2"/>
          <w:szCs w:val="22"/>
        </w:rPr>
      </w:pPr>
      <w:r>
        <w:rPr>
          <w:noProof/>
        </w:rPr>
        <w:lastRenderedPageBreak/>
        <w:t>7.2</w:t>
      </w:r>
      <w:r>
        <w:rPr>
          <w:rFonts w:ascii="Calibri" w:hAnsi="Calibri" w:cs="Times New Roman"/>
          <w:noProof/>
          <w:kern w:val="2"/>
          <w:szCs w:val="22"/>
        </w:rPr>
        <w:tab/>
      </w:r>
      <w:r>
        <w:rPr>
          <w:noProof/>
        </w:rPr>
        <w:t>2</w:t>
      </w:r>
      <w:r>
        <w:rPr>
          <w:rFonts w:hint="eastAsia"/>
          <w:noProof/>
        </w:rPr>
        <w:t>月份权限管理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_Toc477173833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B7A9531" w14:textId="77777777" w:rsidR="00C20A97" w:rsidRDefault="00C20A97">
      <w:pPr>
        <w:pStyle w:val="33"/>
        <w:tabs>
          <w:tab w:val="right" w:leader="dot" w:pos="9771"/>
        </w:tabs>
        <w:rPr>
          <w:b/>
          <w:bCs/>
          <w:sz w:val="32"/>
          <w:szCs w:val="21"/>
        </w:rPr>
      </w:pPr>
      <w:r>
        <w:fldChar w:fldCharType="end"/>
      </w:r>
      <w:bookmarkStart w:id="4" w:name="__%2525E9%252597%2525AE%2525E9%2525A2%25"/>
    </w:p>
    <w:p w14:paraId="58BA6E36" w14:textId="77777777" w:rsidR="00C20A97" w:rsidRDefault="00C20A97">
      <w:pPr>
        <w:pStyle w:val="1"/>
        <w:numPr>
          <w:ilvl w:val="0"/>
          <w:numId w:val="2"/>
        </w:numPr>
      </w:pPr>
      <w:bookmarkStart w:id="5" w:name="_Toc477173804"/>
      <w:bookmarkStart w:id="6" w:name="__RefHeading__44_1004794411"/>
      <w:bookmarkStart w:id="7" w:name="__RefHeading__10_81486892"/>
      <w:r>
        <w:lastRenderedPageBreak/>
        <w:t>重要事件概述</w:t>
      </w:r>
      <w:bookmarkEnd w:id="5"/>
    </w:p>
    <w:p w14:paraId="0322FFBD" w14:textId="77777777" w:rsidR="00C20A97" w:rsidRDefault="00C20A97">
      <w:pPr>
        <w:pStyle w:val="2"/>
        <w:numPr>
          <w:ilvl w:val="1"/>
          <w:numId w:val="2"/>
        </w:numPr>
        <w:rPr>
          <w:rFonts w:ascii="宋体" w:hAnsi="宋体" w:cs="宋体"/>
          <w:sz w:val="24"/>
        </w:rPr>
      </w:pPr>
      <w:bookmarkStart w:id="8" w:name="_Toc477173805"/>
      <w:bookmarkStart w:id="9" w:name="__RefHeading__12_81486892"/>
      <w:bookmarkStart w:id="10" w:name="__RefHeading__46_1004794411"/>
      <w:r>
        <w:t>关于本文档</w:t>
      </w:r>
      <w:bookmarkEnd w:id="8"/>
    </w:p>
    <w:p w14:paraId="70B99B46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/>
          <w:kern w:val="1"/>
          <w:sz w:val="24"/>
        </w:rPr>
        <w:t>该报告是绿地集团</w:t>
      </w:r>
      <w:r>
        <w:rPr>
          <w:rFonts w:ascii="宋体" w:hAnsi="宋体" w:cs="宋体" w:hint="eastAsia"/>
          <w:kern w:val="1"/>
          <w:sz w:val="24"/>
        </w:rPr>
        <w:t>SAP系统基础架构(BASIS部分)</w:t>
      </w:r>
      <w:r>
        <w:rPr>
          <w:rFonts w:ascii="宋体" w:hAnsi="宋体" w:cs="宋体"/>
          <w:kern w:val="1"/>
          <w:sz w:val="24"/>
        </w:rPr>
        <w:t>月度服务报告，主要记录在上月</w:t>
      </w:r>
      <w:r>
        <w:rPr>
          <w:rFonts w:ascii="宋体" w:hAnsi="宋体" w:cs="宋体" w:hint="eastAsia"/>
          <w:kern w:val="1"/>
          <w:sz w:val="24"/>
        </w:rPr>
        <w:t>SAP开发/测试/生产系统</w:t>
      </w:r>
      <w:r>
        <w:rPr>
          <w:rFonts w:ascii="宋体" w:hAnsi="宋体" w:cs="宋体"/>
          <w:kern w:val="1"/>
          <w:sz w:val="24"/>
        </w:rPr>
        <w:t>的</w:t>
      </w:r>
      <w:r>
        <w:rPr>
          <w:rFonts w:ascii="宋体" w:hAnsi="宋体" w:cs="宋体" w:hint="eastAsia"/>
          <w:kern w:val="1"/>
          <w:sz w:val="24"/>
        </w:rPr>
        <w:t>运行维护记录、性能概述，以及报告系统当前的运行</w:t>
      </w:r>
      <w:r>
        <w:rPr>
          <w:rFonts w:ascii="宋体" w:hAnsi="宋体" w:cs="宋体"/>
          <w:kern w:val="1"/>
          <w:sz w:val="24"/>
        </w:rPr>
        <w:t>情况。</w:t>
      </w:r>
    </w:p>
    <w:p w14:paraId="1B86AD51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/>
          <w:kern w:val="1"/>
          <w:sz w:val="24"/>
        </w:rPr>
        <w:t>报告中分析数据的时间范围：201</w:t>
      </w:r>
      <w:r w:rsidR="00352A7D">
        <w:rPr>
          <w:rFonts w:ascii="宋体" w:hAnsi="宋体" w:cs="宋体" w:hint="eastAsia"/>
          <w:kern w:val="1"/>
          <w:sz w:val="24"/>
        </w:rPr>
        <w:t>7</w:t>
      </w:r>
      <w:r>
        <w:rPr>
          <w:rFonts w:ascii="宋体" w:hAnsi="宋体" w:cs="宋体"/>
          <w:kern w:val="1"/>
          <w:sz w:val="24"/>
        </w:rPr>
        <w:t>-</w:t>
      </w:r>
      <w:r w:rsidR="00352A7D">
        <w:rPr>
          <w:rFonts w:ascii="宋体" w:hAnsi="宋体" w:cs="宋体" w:hint="eastAsia"/>
          <w:kern w:val="1"/>
          <w:sz w:val="24"/>
        </w:rPr>
        <w:t>02</w:t>
      </w:r>
      <w:r w:rsidR="00201C92">
        <w:rPr>
          <w:rFonts w:ascii="宋体" w:hAnsi="宋体" w:cs="宋体"/>
          <w:kern w:val="1"/>
          <w:sz w:val="24"/>
        </w:rPr>
        <w:t>-0</w:t>
      </w:r>
      <w:r w:rsidR="00201C92">
        <w:rPr>
          <w:rFonts w:ascii="宋体" w:hAnsi="宋体" w:cs="宋体" w:hint="eastAsia"/>
          <w:kern w:val="1"/>
          <w:sz w:val="24"/>
        </w:rPr>
        <w:t>1</w:t>
      </w:r>
      <w:r>
        <w:rPr>
          <w:rFonts w:ascii="宋体" w:hAnsi="宋体" w:cs="宋体"/>
          <w:kern w:val="1"/>
          <w:sz w:val="24"/>
        </w:rPr>
        <w:t xml:space="preserve"> 到 201</w:t>
      </w:r>
      <w:r w:rsidR="00352A7D">
        <w:rPr>
          <w:rFonts w:ascii="宋体" w:hAnsi="宋体" w:cs="宋体" w:hint="eastAsia"/>
          <w:kern w:val="1"/>
          <w:sz w:val="24"/>
        </w:rPr>
        <w:t>7</w:t>
      </w:r>
      <w:r>
        <w:rPr>
          <w:rFonts w:ascii="宋体" w:hAnsi="宋体" w:cs="宋体"/>
          <w:kern w:val="1"/>
          <w:sz w:val="24"/>
        </w:rPr>
        <w:t>-</w:t>
      </w:r>
      <w:r w:rsidR="00352A7D">
        <w:rPr>
          <w:rFonts w:ascii="宋体" w:hAnsi="宋体" w:cs="宋体" w:hint="eastAsia"/>
          <w:kern w:val="1"/>
          <w:sz w:val="24"/>
        </w:rPr>
        <w:t>0</w:t>
      </w:r>
      <w:r w:rsidR="00001C27">
        <w:rPr>
          <w:rFonts w:ascii="宋体" w:hAnsi="宋体" w:cs="宋体" w:hint="eastAsia"/>
          <w:kern w:val="1"/>
          <w:sz w:val="24"/>
        </w:rPr>
        <w:t>2</w:t>
      </w:r>
      <w:r>
        <w:rPr>
          <w:rFonts w:ascii="宋体" w:hAnsi="宋体" w:cs="宋体"/>
          <w:kern w:val="1"/>
          <w:sz w:val="24"/>
        </w:rPr>
        <w:t>-</w:t>
      </w:r>
      <w:r w:rsidR="00352A7D">
        <w:rPr>
          <w:rFonts w:ascii="宋体" w:hAnsi="宋体" w:cs="宋体" w:hint="eastAsia"/>
          <w:kern w:val="1"/>
          <w:sz w:val="24"/>
        </w:rPr>
        <w:t>28</w:t>
      </w:r>
    </w:p>
    <w:p w14:paraId="18B3C196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/>
          <w:kern w:val="1"/>
          <w:sz w:val="24"/>
        </w:rPr>
        <w:t>报告所用的主要采集工具：</w:t>
      </w:r>
      <w:r>
        <w:rPr>
          <w:rFonts w:ascii="宋体" w:hAnsi="宋体" w:cs="宋体" w:hint="eastAsia"/>
          <w:kern w:val="1"/>
          <w:sz w:val="24"/>
        </w:rPr>
        <w:t xml:space="preserve">SAP GUI，Linux </w:t>
      </w:r>
      <w:proofErr w:type="spellStart"/>
      <w:r>
        <w:rPr>
          <w:rFonts w:ascii="宋体" w:hAnsi="宋体" w:cs="宋体" w:hint="eastAsia"/>
          <w:kern w:val="1"/>
          <w:sz w:val="24"/>
        </w:rPr>
        <w:t>sar</w:t>
      </w:r>
      <w:proofErr w:type="spellEnd"/>
      <w:r>
        <w:rPr>
          <w:rFonts w:ascii="宋体" w:hAnsi="宋体" w:cs="宋体" w:hint="eastAsia"/>
          <w:kern w:val="1"/>
          <w:sz w:val="24"/>
        </w:rPr>
        <w:t>，Linux top，Oracle AWR等</w:t>
      </w:r>
      <w:r>
        <w:rPr>
          <w:rFonts w:ascii="宋体" w:hAnsi="宋体" w:cs="宋体"/>
          <w:kern w:val="1"/>
          <w:sz w:val="24"/>
        </w:rPr>
        <w:t>。</w:t>
      </w:r>
    </w:p>
    <w:p w14:paraId="43166412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kern w:val="1"/>
          <w:sz w:val="24"/>
        </w:rPr>
      </w:pPr>
      <w:r>
        <w:rPr>
          <w:rFonts w:ascii="宋体" w:hAnsi="宋体" w:cs="宋体" w:hint="eastAsia"/>
          <w:kern w:val="1"/>
          <w:sz w:val="24"/>
        </w:rPr>
        <w:t>由于BW项目还在实施阶段未交接到运维当中，所以未包含在该文档中。</w:t>
      </w:r>
    </w:p>
    <w:p w14:paraId="4D09D271" w14:textId="77777777" w:rsidR="00C20A97" w:rsidRDefault="00C20A97">
      <w:pPr>
        <w:widowControl w:val="0"/>
        <w:jc w:val="both"/>
      </w:pPr>
      <w:r>
        <w:rPr>
          <w:rFonts w:ascii="宋体" w:hAnsi="宋体" w:cs="宋体"/>
          <w:b/>
          <w:kern w:val="1"/>
          <w:sz w:val="24"/>
        </w:rPr>
        <w:t xml:space="preserve">    </w:t>
      </w:r>
    </w:p>
    <w:p w14:paraId="0CDB12F8" w14:textId="77777777" w:rsidR="00C20A97" w:rsidRDefault="00001C27">
      <w:pPr>
        <w:pStyle w:val="2"/>
        <w:numPr>
          <w:ilvl w:val="1"/>
          <w:numId w:val="2"/>
        </w:numPr>
      </w:pPr>
      <w:bookmarkStart w:id="11" w:name="_Toc477173806"/>
      <w:bookmarkStart w:id="12" w:name="__RefHeading__48_1004794411"/>
      <w:bookmarkStart w:id="13" w:name="__RefHeading__14_81486892"/>
      <w:r>
        <w:rPr>
          <w:rFonts w:hint="eastAsia"/>
        </w:rPr>
        <w:t>2</w:t>
      </w:r>
      <w:r w:rsidR="00C20A97">
        <w:rPr>
          <w:rFonts w:hint="eastAsia"/>
        </w:rPr>
        <w:t>月份主要工作</w:t>
      </w:r>
      <w:r w:rsidR="00C20A97">
        <w:t>概述</w:t>
      </w:r>
      <w:bookmarkEnd w:id="11"/>
    </w:p>
    <w:p w14:paraId="4B73665F" w14:textId="77777777" w:rsidR="00D55FAF" w:rsidRDefault="00C20A97">
      <w:pPr>
        <w:widowControl w:val="0"/>
        <w:numPr>
          <w:ilvl w:val="0"/>
          <w:numId w:val="3"/>
        </w:numPr>
        <w:tabs>
          <w:tab w:val="clear" w:pos="915"/>
          <w:tab w:val="left" w:pos="921"/>
        </w:tabs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完成</w:t>
      </w:r>
      <w:r w:rsidR="00D55FAF">
        <w:rPr>
          <w:rFonts w:ascii="宋体" w:hAnsi="宋体" w:cs="宋体" w:hint="eastAsia"/>
          <w:b/>
          <w:kern w:val="1"/>
          <w:sz w:val="24"/>
        </w:rPr>
        <w:t>ECP</w:t>
      </w:r>
      <w:r>
        <w:rPr>
          <w:rFonts w:ascii="宋体" w:hAnsi="宋体" w:cs="宋体" w:hint="eastAsia"/>
          <w:b/>
          <w:kern w:val="1"/>
          <w:sz w:val="24"/>
        </w:rPr>
        <w:t>传输操作</w:t>
      </w:r>
      <w:r w:rsidR="009E58C4">
        <w:rPr>
          <w:rFonts w:ascii="宋体" w:hAnsi="宋体" w:cs="宋体" w:hint="eastAsia"/>
          <w:b/>
          <w:kern w:val="1"/>
          <w:sz w:val="24"/>
        </w:rPr>
        <w:t>57</w:t>
      </w:r>
      <w:r w:rsidR="00D55FAF">
        <w:rPr>
          <w:rFonts w:ascii="宋体" w:hAnsi="宋体" w:cs="宋体" w:hint="eastAsia"/>
          <w:b/>
          <w:kern w:val="1"/>
          <w:sz w:val="24"/>
        </w:rPr>
        <w:t>次</w:t>
      </w:r>
      <w:r w:rsidR="00C71382">
        <w:rPr>
          <w:rFonts w:ascii="宋体" w:hAnsi="宋体" w:cs="宋体" w:hint="eastAsia"/>
          <w:b/>
          <w:kern w:val="1"/>
          <w:sz w:val="24"/>
        </w:rPr>
        <w:t>（其中紧急传输为</w:t>
      </w:r>
      <w:r w:rsidR="009E58C4">
        <w:rPr>
          <w:rFonts w:ascii="宋体" w:hAnsi="宋体" w:cs="宋体" w:hint="eastAsia"/>
          <w:b/>
          <w:kern w:val="1"/>
          <w:sz w:val="24"/>
        </w:rPr>
        <w:t>3</w:t>
      </w:r>
      <w:r w:rsidR="00C71382">
        <w:rPr>
          <w:rFonts w:ascii="宋体" w:hAnsi="宋体" w:cs="宋体" w:hint="eastAsia"/>
          <w:b/>
          <w:kern w:val="1"/>
          <w:sz w:val="24"/>
        </w:rPr>
        <w:t>次）</w:t>
      </w:r>
      <w:r w:rsidR="00690E5C">
        <w:rPr>
          <w:rFonts w:ascii="宋体" w:hAnsi="宋体" w:cs="宋体" w:hint="eastAsia"/>
          <w:b/>
          <w:kern w:val="1"/>
          <w:sz w:val="24"/>
        </w:rPr>
        <w:t>；</w:t>
      </w:r>
    </w:p>
    <w:p w14:paraId="252B1FC8" w14:textId="77777777" w:rsidR="00D140D6" w:rsidRDefault="003644B2" w:rsidP="00D140D6">
      <w:pPr>
        <w:widowControl w:val="0"/>
        <w:numPr>
          <w:ilvl w:val="0"/>
          <w:numId w:val="3"/>
        </w:numPr>
        <w:tabs>
          <w:tab w:val="clear" w:pos="915"/>
          <w:tab w:val="left" w:pos="921"/>
        </w:tabs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事件</w:t>
      </w:r>
      <w:r w:rsidR="00B618B7">
        <w:rPr>
          <w:rFonts w:ascii="宋体" w:hAnsi="宋体" w:cs="宋体" w:hint="eastAsia"/>
          <w:b/>
          <w:kern w:val="1"/>
          <w:sz w:val="24"/>
        </w:rPr>
        <w:t>2</w:t>
      </w:r>
      <w:r w:rsidR="00B72CB6">
        <w:rPr>
          <w:rFonts w:ascii="宋体" w:hAnsi="宋体" w:cs="宋体" w:hint="eastAsia"/>
          <w:b/>
          <w:kern w:val="1"/>
          <w:sz w:val="24"/>
        </w:rPr>
        <w:t>次：</w:t>
      </w:r>
    </w:p>
    <w:p w14:paraId="026F0A43" w14:textId="77777777" w:rsidR="00B618B7" w:rsidRDefault="00B618B7" w:rsidP="00B618B7">
      <w:pPr>
        <w:widowControl w:val="0"/>
        <w:numPr>
          <w:ilvl w:val="0"/>
          <w:numId w:val="27"/>
        </w:numPr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在UAT上恢复ECP的数据2</w:t>
      </w:r>
      <w:r w:rsidR="00690E5C">
        <w:rPr>
          <w:rFonts w:ascii="宋体" w:hAnsi="宋体" w:cs="宋体" w:hint="eastAsia"/>
          <w:b/>
          <w:kern w:val="1"/>
          <w:sz w:val="24"/>
        </w:rPr>
        <w:t>次；</w:t>
      </w:r>
    </w:p>
    <w:p w14:paraId="78E94E34" w14:textId="77777777" w:rsidR="00B618B7" w:rsidRDefault="00B618B7" w:rsidP="00B618B7">
      <w:pPr>
        <w:widowControl w:val="0"/>
        <w:numPr>
          <w:ilvl w:val="0"/>
          <w:numId w:val="27"/>
        </w:numPr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解决了solution manager 产生</w:t>
      </w:r>
      <w:proofErr w:type="spellStart"/>
      <w:r>
        <w:rPr>
          <w:rFonts w:ascii="宋体" w:hAnsi="宋体" w:cs="宋体" w:hint="eastAsia"/>
          <w:b/>
          <w:kern w:val="1"/>
          <w:sz w:val="24"/>
        </w:rPr>
        <w:t>ewa</w:t>
      </w:r>
      <w:proofErr w:type="spellEnd"/>
      <w:r>
        <w:rPr>
          <w:rFonts w:ascii="宋体" w:hAnsi="宋体" w:cs="宋体" w:hint="eastAsia"/>
          <w:b/>
          <w:kern w:val="1"/>
          <w:sz w:val="24"/>
        </w:rPr>
        <w:t xml:space="preserve"> report的问题。</w:t>
      </w:r>
    </w:p>
    <w:p w14:paraId="296A24FE" w14:textId="77777777" w:rsidR="00B618B7" w:rsidRPr="00D140D6" w:rsidRDefault="00B618B7" w:rsidP="00D140D6">
      <w:pPr>
        <w:widowControl w:val="0"/>
        <w:numPr>
          <w:ilvl w:val="0"/>
          <w:numId w:val="3"/>
        </w:numPr>
        <w:tabs>
          <w:tab w:val="clear" w:pos="915"/>
          <w:tab w:val="left" w:pos="921"/>
        </w:tabs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故障2次</w:t>
      </w:r>
    </w:p>
    <w:p w14:paraId="6819F7AB" w14:textId="77777777" w:rsidR="000E7993" w:rsidRDefault="00B618B7" w:rsidP="00C65BD4">
      <w:pPr>
        <w:widowControl w:val="0"/>
        <w:numPr>
          <w:ilvl w:val="0"/>
          <w:numId w:val="21"/>
        </w:numPr>
        <w:jc w:val="both"/>
        <w:rPr>
          <w:rFonts w:ascii="宋体" w:hAnsi="宋体" w:cs="宋体"/>
          <w:b/>
          <w:kern w:val="1"/>
          <w:sz w:val="24"/>
        </w:rPr>
      </w:pPr>
      <w:r>
        <w:rPr>
          <w:rFonts w:ascii="宋体" w:hAnsi="宋体" w:cs="宋体" w:hint="eastAsia"/>
          <w:b/>
          <w:kern w:val="1"/>
          <w:sz w:val="24"/>
        </w:rPr>
        <w:t>EP</w:t>
      </w:r>
      <w:r w:rsidR="00F730D1">
        <w:rPr>
          <w:rFonts w:ascii="宋体" w:hAnsi="宋体" w:cs="宋体" w:hint="eastAsia"/>
          <w:b/>
          <w:kern w:val="1"/>
          <w:sz w:val="24"/>
        </w:rPr>
        <w:t>有2次</w:t>
      </w:r>
      <w:r w:rsidR="009A23F9">
        <w:rPr>
          <w:rFonts w:ascii="宋体" w:hAnsi="宋体" w:cs="宋体" w:hint="eastAsia"/>
          <w:b/>
          <w:kern w:val="1"/>
          <w:sz w:val="24"/>
        </w:rPr>
        <w:t>报错503 ，</w:t>
      </w:r>
      <w:r w:rsidR="00F730D1">
        <w:rPr>
          <w:rFonts w:ascii="宋体" w:hAnsi="宋体" w:cs="宋体" w:hint="eastAsia"/>
          <w:b/>
          <w:kern w:val="1"/>
          <w:sz w:val="24"/>
        </w:rPr>
        <w:t>并</w:t>
      </w:r>
      <w:r w:rsidR="009A23F9">
        <w:rPr>
          <w:rFonts w:ascii="宋体" w:hAnsi="宋体" w:cs="宋体" w:hint="eastAsia"/>
          <w:b/>
          <w:kern w:val="1"/>
          <w:sz w:val="24"/>
        </w:rPr>
        <w:t>重启了2次。</w:t>
      </w:r>
    </w:p>
    <w:p w14:paraId="473F3B54" w14:textId="77777777" w:rsidR="00C20A97" w:rsidRPr="006A72F8" w:rsidRDefault="00C20A97">
      <w:pPr>
        <w:widowControl w:val="0"/>
        <w:ind w:left="480"/>
        <w:jc w:val="both"/>
        <w:rPr>
          <w:rFonts w:ascii="宋体" w:hAnsi="宋体" w:cs="宋体"/>
          <w:b/>
          <w:kern w:val="1"/>
          <w:sz w:val="24"/>
        </w:rPr>
      </w:pPr>
    </w:p>
    <w:p w14:paraId="5FD3E80B" w14:textId="77777777" w:rsidR="00C20A97" w:rsidRDefault="00C20A97">
      <w:pPr>
        <w:pStyle w:val="2"/>
        <w:numPr>
          <w:ilvl w:val="1"/>
          <w:numId w:val="2"/>
        </w:numPr>
      </w:pPr>
      <w:bookmarkStart w:id="14" w:name="_Toc477173807"/>
      <w:r>
        <w:rPr>
          <w:rFonts w:hint="eastAsia"/>
        </w:rPr>
        <w:t>SAP</w:t>
      </w:r>
      <w:r w:rsidR="00B27AD9">
        <w:rPr>
          <w:rFonts w:hint="eastAsia"/>
        </w:rPr>
        <w:t>系统运行</w:t>
      </w:r>
      <w:r>
        <w:t>概述</w:t>
      </w:r>
      <w:bookmarkEnd w:id="14"/>
    </w:p>
    <w:p w14:paraId="5F79E8BA" w14:textId="77777777" w:rsidR="00C20A97" w:rsidRDefault="00C20A97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目前</w:t>
      </w:r>
      <w:r>
        <w:rPr>
          <w:rFonts w:hint="eastAsia"/>
          <w:kern w:val="1"/>
          <w:sz w:val="24"/>
        </w:rPr>
        <w:t>SAP</w:t>
      </w:r>
      <w:r>
        <w:rPr>
          <w:rFonts w:hint="eastAsia"/>
          <w:kern w:val="1"/>
          <w:sz w:val="24"/>
        </w:rPr>
        <w:t>应用服务器，数据库服务器的性能良好，可以满足业务的需求。</w:t>
      </w:r>
    </w:p>
    <w:p w14:paraId="62E215A3" w14:textId="77777777" w:rsidR="000826E7" w:rsidRDefault="000826E7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ECC/PI</w:t>
      </w:r>
      <w:r>
        <w:rPr>
          <w:rFonts w:hint="eastAsia"/>
          <w:kern w:val="1"/>
          <w:sz w:val="24"/>
        </w:rPr>
        <w:t>的数据库，是每周一个全备份，每天增量备份。</w:t>
      </w:r>
    </w:p>
    <w:p w14:paraId="166507E7" w14:textId="77777777" w:rsidR="002441A8" w:rsidRPr="007E7F5D" w:rsidRDefault="00D72BC6" w:rsidP="007E7F5D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 w:rsidRPr="007E7F5D">
        <w:rPr>
          <w:rFonts w:hint="eastAsia"/>
          <w:kern w:val="1"/>
          <w:sz w:val="24"/>
        </w:rPr>
        <w:t>solution manager</w:t>
      </w:r>
      <w:r w:rsidR="00607DEE" w:rsidRPr="007E7F5D">
        <w:rPr>
          <w:rFonts w:hint="eastAsia"/>
          <w:kern w:val="1"/>
          <w:sz w:val="24"/>
        </w:rPr>
        <w:t xml:space="preserve"> </w:t>
      </w:r>
      <w:r w:rsidR="00B80945">
        <w:rPr>
          <w:rFonts w:hint="eastAsia"/>
          <w:kern w:val="1"/>
          <w:sz w:val="24"/>
        </w:rPr>
        <w:t>现在</w:t>
      </w:r>
      <w:r w:rsidR="00755D22">
        <w:rPr>
          <w:rFonts w:hint="eastAsia"/>
          <w:kern w:val="1"/>
          <w:sz w:val="24"/>
        </w:rPr>
        <w:t>可以</w:t>
      </w:r>
      <w:r w:rsidR="00607DEE" w:rsidRPr="007E7F5D">
        <w:rPr>
          <w:rFonts w:hint="eastAsia"/>
          <w:kern w:val="1"/>
          <w:sz w:val="24"/>
        </w:rPr>
        <w:t>产生</w:t>
      </w:r>
      <w:r w:rsidR="007E7F5D">
        <w:rPr>
          <w:rFonts w:hint="eastAsia"/>
          <w:kern w:val="1"/>
          <w:sz w:val="24"/>
        </w:rPr>
        <w:t>EWA</w:t>
      </w:r>
      <w:r w:rsidR="007E7F5D">
        <w:rPr>
          <w:rFonts w:hint="eastAsia"/>
          <w:kern w:val="1"/>
          <w:sz w:val="24"/>
        </w:rPr>
        <w:t>报告</w:t>
      </w:r>
      <w:r w:rsidR="005E2EC0" w:rsidRPr="007E7F5D">
        <w:rPr>
          <w:rFonts w:hint="eastAsia"/>
          <w:kern w:val="1"/>
          <w:sz w:val="24"/>
        </w:rPr>
        <w:t>。</w:t>
      </w:r>
    </w:p>
    <w:p w14:paraId="3CECDBCB" w14:textId="77777777" w:rsidR="00C20A97" w:rsidRDefault="00C20A97">
      <w:pPr>
        <w:widowControl w:val="0"/>
        <w:numPr>
          <w:ilvl w:val="0"/>
          <w:numId w:val="4"/>
        </w:numPr>
        <w:tabs>
          <w:tab w:val="left" w:pos="921"/>
        </w:tabs>
        <w:jc w:val="both"/>
        <w:rPr>
          <w:kern w:val="1"/>
          <w:sz w:val="24"/>
        </w:rPr>
      </w:pPr>
      <w:r w:rsidRPr="005E2EC0">
        <w:rPr>
          <w:rFonts w:ascii="宋体" w:hAnsi="宋体" w:hint="eastAsia"/>
          <w:sz w:val="24"/>
        </w:rPr>
        <w:t>下月工作安排，见第六</w:t>
      </w:r>
      <w:r w:rsidRPr="005E2EC0">
        <w:rPr>
          <w:rFonts w:ascii="宋体" w:hAnsi="宋体" w:hint="eastAsia"/>
          <w:kern w:val="1"/>
          <w:sz w:val="24"/>
        </w:rPr>
        <w:t>章</w:t>
      </w:r>
      <w:r w:rsidR="00690E5C">
        <w:rPr>
          <w:rFonts w:ascii="宋体" w:hAnsi="宋体" w:hint="eastAsia"/>
          <w:kern w:val="1"/>
          <w:sz w:val="24"/>
        </w:rPr>
        <w:t>。</w:t>
      </w:r>
    </w:p>
    <w:p w14:paraId="65B8E165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00ABDA0E" w14:textId="77777777" w:rsidR="00C20A97" w:rsidRDefault="00C20A97">
      <w:pPr>
        <w:pStyle w:val="1"/>
        <w:numPr>
          <w:ilvl w:val="0"/>
          <w:numId w:val="2"/>
        </w:numPr>
      </w:pPr>
      <w:bookmarkStart w:id="15" w:name="_Toc477173808"/>
      <w:bookmarkStart w:id="16" w:name="__RefHeading__50_1004794411"/>
      <w:bookmarkStart w:id="17" w:name="__RefHeading__16_81486892"/>
      <w:r>
        <w:rPr>
          <w:rFonts w:hint="eastAsia"/>
        </w:rPr>
        <w:lastRenderedPageBreak/>
        <w:t>系统状态概览</w:t>
      </w:r>
      <w:bookmarkEnd w:id="15"/>
    </w:p>
    <w:p w14:paraId="5BD8EFF3" w14:textId="77777777" w:rsidR="00C20A97" w:rsidRDefault="00C20A97">
      <w:pPr>
        <w:pStyle w:val="10"/>
      </w:pPr>
      <w:r>
        <w:rPr>
          <w:rFonts w:hint="eastAsia"/>
        </w:rPr>
        <w:t>基础架构环境</w:t>
      </w:r>
    </w:p>
    <w:tbl>
      <w:tblPr>
        <w:tblW w:w="10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480"/>
        <w:gridCol w:w="1985"/>
        <w:gridCol w:w="1985"/>
        <w:gridCol w:w="2268"/>
        <w:gridCol w:w="958"/>
      </w:tblGrid>
      <w:tr w:rsidR="005D19DF" w14:paraId="4978C3E6" w14:textId="77777777" w:rsidTr="00790DC2">
        <w:tc>
          <w:tcPr>
            <w:tcW w:w="1526" w:type="dxa"/>
            <w:shd w:val="clear" w:color="auto" w:fill="8DB3E2"/>
          </w:tcPr>
          <w:p w14:paraId="2C7A2535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系统名称</w:t>
            </w:r>
          </w:p>
        </w:tc>
        <w:tc>
          <w:tcPr>
            <w:tcW w:w="1480" w:type="dxa"/>
            <w:shd w:val="clear" w:color="auto" w:fill="8DB3E2"/>
          </w:tcPr>
          <w:p w14:paraId="64F21EB8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系统角色</w:t>
            </w:r>
          </w:p>
        </w:tc>
        <w:tc>
          <w:tcPr>
            <w:tcW w:w="1985" w:type="dxa"/>
            <w:shd w:val="clear" w:color="auto" w:fill="8DB3E2"/>
          </w:tcPr>
          <w:p w14:paraId="37916916" w14:textId="77777777" w:rsidR="005D19DF" w:rsidRDefault="005D19DF" w:rsidP="006B64C3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OS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运行时长</w:t>
            </w:r>
          </w:p>
        </w:tc>
        <w:tc>
          <w:tcPr>
            <w:tcW w:w="1985" w:type="dxa"/>
            <w:shd w:val="clear" w:color="auto" w:fill="8DB3E2"/>
          </w:tcPr>
          <w:p w14:paraId="60794E93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SAP kernel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版本</w:t>
            </w:r>
          </w:p>
        </w:tc>
        <w:tc>
          <w:tcPr>
            <w:tcW w:w="2268" w:type="dxa"/>
            <w:shd w:val="clear" w:color="auto" w:fill="8DB3E2"/>
          </w:tcPr>
          <w:p w14:paraId="28C85896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APP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版本/</w:t>
            </w:r>
            <w:r>
              <w:rPr>
                <w:rFonts w:ascii="Arial Unicode MS" w:eastAsia="Arial Unicode MS" w:hAnsi="Arial Unicode MS" w:cs="Arial Unicode MS" w:hint="eastAsia"/>
                <w:b/>
                <w:bCs/>
                <w:sz w:val="24"/>
              </w:rPr>
              <w:t>DB</w:t>
            </w: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版本</w:t>
            </w:r>
          </w:p>
        </w:tc>
        <w:tc>
          <w:tcPr>
            <w:tcW w:w="958" w:type="dxa"/>
            <w:shd w:val="clear" w:color="auto" w:fill="8DB3E2"/>
          </w:tcPr>
          <w:p w14:paraId="28FB3DA6" w14:textId="77777777" w:rsidR="005D19DF" w:rsidRDefault="005D19DF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 w:hint="eastAsia"/>
                <w:b/>
                <w:bCs/>
                <w:sz w:val="24"/>
              </w:rPr>
              <w:t>备注</w:t>
            </w:r>
          </w:p>
        </w:tc>
      </w:tr>
      <w:tr w:rsidR="005D19DF" w14:paraId="66439C00" w14:textId="77777777" w:rsidTr="00790DC2">
        <w:tc>
          <w:tcPr>
            <w:tcW w:w="1526" w:type="dxa"/>
          </w:tcPr>
          <w:p w14:paraId="39002A0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ECD</w:t>
            </w:r>
            <w:r>
              <w:rPr>
                <w:rFonts w:hint="eastAsia"/>
              </w:rPr>
              <w:t>开发环境</w:t>
            </w:r>
          </w:p>
        </w:tc>
        <w:tc>
          <w:tcPr>
            <w:tcW w:w="1480" w:type="dxa"/>
          </w:tcPr>
          <w:p w14:paraId="5659B98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4B2EEEC5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181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628AD208" w14:textId="77777777" w:rsidR="005D19DF" w:rsidRDefault="00615755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02A86E47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 xml:space="preserve">EHP7 for SAP </w:t>
            </w:r>
            <w:proofErr w:type="gramStart"/>
            <w:r>
              <w:rPr>
                <w:rFonts w:hint="eastAsia"/>
              </w:rPr>
              <w:t>ERP  6.0</w:t>
            </w:r>
            <w:proofErr w:type="gramEnd"/>
          </w:p>
          <w:p w14:paraId="129B467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Oracle11.2.0.3.0</w:t>
            </w:r>
          </w:p>
        </w:tc>
        <w:tc>
          <w:tcPr>
            <w:tcW w:w="958" w:type="dxa"/>
          </w:tcPr>
          <w:p w14:paraId="69EA8D8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4E9BEE08" w14:textId="77777777" w:rsidTr="00790DC2">
        <w:tc>
          <w:tcPr>
            <w:tcW w:w="1526" w:type="dxa"/>
          </w:tcPr>
          <w:p w14:paraId="4AC49BC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ECQ</w:t>
            </w:r>
            <w:r>
              <w:rPr>
                <w:rFonts w:hint="eastAsia"/>
              </w:rPr>
              <w:t>测试环境</w:t>
            </w:r>
          </w:p>
        </w:tc>
        <w:tc>
          <w:tcPr>
            <w:tcW w:w="1480" w:type="dxa"/>
          </w:tcPr>
          <w:p w14:paraId="739994E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65F18FA5" w14:textId="77777777" w:rsidR="005D19DF" w:rsidRDefault="00506C6E" w:rsidP="006B64C3">
            <w:pPr>
              <w:pStyle w:val="10"/>
              <w:ind w:firstLine="0"/>
            </w:pPr>
            <w:r>
              <w:rPr>
                <w:rFonts w:hint="eastAsia"/>
              </w:rPr>
              <w:t>133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7F209C5B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211B5316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  <w:p w14:paraId="304F2891" w14:textId="77777777" w:rsidR="00133C5E" w:rsidRDefault="00CA795E">
            <w:pPr>
              <w:pStyle w:val="10"/>
              <w:ind w:firstLine="0"/>
            </w:pPr>
            <w:r>
              <w:rPr>
                <w:rFonts w:hint="eastAsia"/>
              </w:rPr>
              <w:t>Oracle11.2.0.4</w:t>
            </w:r>
            <w:r w:rsidR="00133C5E">
              <w:rPr>
                <w:rFonts w:hint="eastAsia"/>
              </w:rPr>
              <w:t>.0</w:t>
            </w:r>
          </w:p>
        </w:tc>
        <w:tc>
          <w:tcPr>
            <w:tcW w:w="958" w:type="dxa"/>
          </w:tcPr>
          <w:p w14:paraId="67D417A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6F665AFC" w14:textId="77777777" w:rsidTr="00790DC2">
        <w:tc>
          <w:tcPr>
            <w:tcW w:w="1526" w:type="dxa"/>
            <w:vMerge w:val="restart"/>
            <w:vAlign w:val="center"/>
          </w:tcPr>
          <w:p w14:paraId="4F07819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ECP</w:t>
            </w:r>
            <w:r>
              <w:rPr>
                <w:rFonts w:hint="eastAsia"/>
              </w:rPr>
              <w:t>生产环境</w:t>
            </w:r>
          </w:p>
        </w:tc>
        <w:tc>
          <w:tcPr>
            <w:tcW w:w="1480" w:type="dxa"/>
          </w:tcPr>
          <w:p w14:paraId="6E048CF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APP1</w:t>
            </w:r>
          </w:p>
        </w:tc>
        <w:tc>
          <w:tcPr>
            <w:tcW w:w="1985" w:type="dxa"/>
          </w:tcPr>
          <w:p w14:paraId="3FA2037B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56C4E70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670A06D6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06B52C0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14FDA84E" w14:textId="77777777" w:rsidTr="00790DC2">
        <w:tc>
          <w:tcPr>
            <w:tcW w:w="1526" w:type="dxa"/>
            <w:vMerge/>
          </w:tcPr>
          <w:p w14:paraId="44BD64F7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30D73578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APP2</w:t>
            </w:r>
          </w:p>
        </w:tc>
        <w:tc>
          <w:tcPr>
            <w:tcW w:w="1985" w:type="dxa"/>
          </w:tcPr>
          <w:p w14:paraId="4B2AF8FC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A9EC4D2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47F18DF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18E1441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210248B6" w14:textId="77777777" w:rsidTr="00790DC2">
        <w:tc>
          <w:tcPr>
            <w:tcW w:w="1526" w:type="dxa"/>
            <w:vMerge/>
          </w:tcPr>
          <w:p w14:paraId="622E8789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2E126C63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APP3</w:t>
            </w:r>
          </w:p>
        </w:tc>
        <w:tc>
          <w:tcPr>
            <w:tcW w:w="1985" w:type="dxa"/>
          </w:tcPr>
          <w:p w14:paraId="13D4CEBC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660BC1AF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6C124A09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14AF37F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2C10EA65" w14:textId="77777777" w:rsidTr="00790DC2">
        <w:tc>
          <w:tcPr>
            <w:tcW w:w="1526" w:type="dxa"/>
            <w:vMerge/>
          </w:tcPr>
          <w:p w14:paraId="6FAC2304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39C8336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APP4</w:t>
            </w:r>
          </w:p>
        </w:tc>
        <w:tc>
          <w:tcPr>
            <w:tcW w:w="1985" w:type="dxa"/>
          </w:tcPr>
          <w:p w14:paraId="506A0137" w14:textId="77777777" w:rsidR="005D19DF" w:rsidRDefault="00B32CF0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DBD774C" w14:textId="77777777" w:rsidR="005D19DF" w:rsidRDefault="00931751">
            <w:pPr>
              <w:pStyle w:val="10"/>
              <w:ind w:firstLine="0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389649B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EHP7 for SAP ERP 6.0</w:t>
            </w:r>
          </w:p>
        </w:tc>
        <w:tc>
          <w:tcPr>
            <w:tcW w:w="958" w:type="dxa"/>
          </w:tcPr>
          <w:p w14:paraId="7895F62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589EC453" w14:textId="77777777" w:rsidTr="00790DC2">
        <w:tc>
          <w:tcPr>
            <w:tcW w:w="1526" w:type="dxa"/>
            <w:vMerge/>
          </w:tcPr>
          <w:p w14:paraId="1FFCEF66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4578D334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DB1</w:t>
            </w:r>
          </w:p>
        </w:tc>
        <w:tc>
          <w:tcPr>
            <w:tcW w:w="1985" w:type="dxa"/>
          </w:tcPr>
          <w:p w14:paraId="474B3FBE" w14:textId="77777777" w:rsidR="005D19DF" w:rsidRDefault="00B32CF0" w:rsidP="005A2B88">
            <w:pPr>
              <w:pStyle w:val="10"/>
              <w:ind w:firstLine="0"/>
            </w:pPr>
            <w:r>
              <w:rPr>
                <w:rFonts w:hint="eastAsia"/>
              </w:rPr>
              <w:t>172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2CD92B4D" w14:textId="77777777" w:rsidR="005D19DF" w:rsidRDefault="005D19DF">
            <w:pPr>
              <w:pStyle w:val="10"/>
              <w:ind w:firstLine="0"/>
            </w:pPr>
          </w:p>
        </w:tc>
        <w:tc>
          <w:tcPr>
            <w:tcW w:w="2268" w:type="dxa"/>
          </w:tcPr>
          <w:p w14:paraId="225EE332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Oracle11.2.0.4.0</w:t>
            </w:r>
          </w:p>
        </w:tc>
        <w:tc>
          <w:tcPr>
            <w:tcW w:w="958" w:type="dxa"/>
          </w:tcPr>
          <w:p w14:paraId="2D3EADD0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5D19DF" w14:paraId="4ECB23B0" w14:textId="77777777" w:rsidTr="00790DC2">
        <w:tc>
          <w:tcPr>
            <w:tcW w:w="1526" w:type="dxa"/>
            <w:vMerge/>
          </w:tcPr>
          <w:p w14:paraId="5DDE9418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3EE444C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DB2(</w:t>
            </w:r>
            <w:proofErr w:type="spellStart"/>
            <w:r>
              <w:rPr>
                <w:rFonts w:hint="eastAsia"/>
              </w:rPr>
              <w:t>FailOver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985" w:type="dxa"/>
          </w:tcPr>
          <w:p w14:paraId="5630050C" w14:textId="77777777" w:rsidR="005D19DF" w:rsidRDefault="00B32CF0" w:rsidP="005A2B88">
            <w:pPr>
              <w:pStyle w:val="10"/>
              <w:ind w:firstLine="0"/>
            </w:pPr>
            <w:r>
              <w:rPr>
                <w:rFonts w:hint="eastAsia"/>
              </w:rPr>
              <w:t>172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B3E8D61" w14:textId="77777777" w:rsidR="005D19DF" w:rsidRDefault="005D19DF">
            <w:pPr>
              <w:pStyle w:val="10"/>
              <w:ind w:firstLine="0"/>
            </w:pPr>
          </w:p>
        </w:tc>
        <w:tc>
          <w:tcPr>
            <w:tcW w:w="2268" w:type="dxa"/>
          </w:tcPr>
          <w:p w14:paraId="79C28AEA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Oracle11.2.0.4.0</w:t>
            </w:r>
          </w:p>
        </w:tc>
        <w:tc>
          <w:tcPr>
            <w:tcW w:w="958" w:type="dxa"/>
          </w:tcPr>
          <w:p w14:paraId="37583A8E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5D19DF" w14:paraId="1E1E2E7F" w14:textId="77777777" w:rsidTr="00790DC2">
        <w:tc>
          <w:tcPr>
            <w:tcW w:w="1526" w:type="dxa"/>
            <w:vAlign w:val="center"/>
          </w:tcPr>
          <w:p w14:paraId="6225096D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PIO</w:t>
            </w:r>
            <w:r>
              <w:rPr>
                <w:rFonts w:hint="eastAsia"/>
              </w:rPr>
              <w:t>开发环境</w:t>
            </w:r>
          </w:p>
        </w:tc>
        <w:tc>
          <w:tcPr>
            <w:tcW w:w="1480" w:type="dxa"/>
          </w:tcPr>
          <w:p w14:paraId="41E7896B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6A8F9A25" w14:textId="77777777" w:rsidR="005D19DF" w:rsidRDefault="006323E0" w:rsidP="006B64C3">
            <w:pPr>
              <w:pStyle w:val="10"/>
              <w:ind w:firstLine="0"/>
            </w:pPr>
            <w:r>
              <w:rPr>
                <w:rFonts w:hint="eastAsia"/>
              </w:rPr>
              <w:t>346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22197A33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4671BA90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140EFD7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1065C470" w14:textId="77777777" w:rsidTr="00790DC2">
        <w:tc>
          <w:tcPr>
            <w:tcW w:w="1526" w:type="dxa"/>
            <w:vAlign w:val="center"/>
          </w:tcPr>
          <w:p w14:paraId="06EA926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PIQ</w:t>
            </w:r>
            <w:r>
              <w:rPr>
                <w:rFonts w:hint="eastAsia"/>
              </w:rPr>
              <w:t>测试环境</w:t>
            </w:r>
          </w:p>
        </w:tc>
        <w:tc>
          <w:tcPr>
            <w:tcW w:w="1480" w:type="dxa"/>
          </w:tcPr>
          <w:p w14:paraId="70006D0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5B64D641" w14:textId="77777777" w:rsidR="005D19DF" w:rsidRDefault="006323E0" w:rsidP="006B64C3">
            <w:pPr>
              <w:pStyle w:val="10"/>
              <w:ind w:firstLine="0"/>
            </w:pPr>
            <w:r>
              <w:rPr>
                <w:rFonts w:hint="eastAsia"/>
              </w:rPr>
              <w:t>316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67C548E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2AC4965E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52C95243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1D374758" w14:textId="77777777" w:rsidTr="00790DC2">
        <w:trPr>
          <w:trHeight w:val="90"/>
        </w:trPr>
        <w:tc>
          <w:tcPr>
            <w:tcW w:w="1526" w:type="dxa"/>
            <w:vMerge w:val="restart"/>
            <w:vAlign w:val="center"/>
          </w:tcPr>
          <w:p w14:paraId="2B2DA5F9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PIP</w:t>
            </w:r>
            <w:r>
              <w:rPr>
                <w:rFonts w:hint="eastAsia"/>
              </w:rPr>
              <w:t>生产环境</w:t>
            </w:r>
          </w:p>
        </w:tc>
        <w:tc>
          <w:tcPr>
            <w:tcW w:w="1480" w:type="dxa"/>
          </w:tcPr>
          <w:p w14:paraId="11451E8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APP1</w:t>
            </w:r>
          </w:p>
        </w:tc>
        <w:tc>
          <w:tcPr>
            <w:tcW w:w="1985" w:type="dxa"/>
          </w:tcPr>
          <w:p w14:paraId="23B09EB9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160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9C5E0D8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474F9CCE" w14:textId="77777777" w:rsidR="005D19DF" w:rsidRDefault="005D19DF">
            <w:pPr>
              <w:pStyle w:val="10"/>
              <w:tabs>
                <w:tab w:val="right" w:pos="1899"/>
              </w:tabs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543F589C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0E345F26" w14:textId="77777777" w:rsidTr="00790DC2">
        <w:tc>
          <w:tcPr>
            <w:tcW w:w="1526" w:type="dxa"/>
            <w:vMerge/>
          </w:tcPr>
          <w:p w14:paraId="6CB8B94F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05A9EA56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APP2</w:t>
            </w:r>
          </w:p>
        </w:tc>
        <w:tc>
          <w:tcPr>
            <w:tcW w:w="1985" w:type="dxa"/>
          </w:tcPr>
          <w:p w14:paraId="628FA89A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160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3C440119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17EAFE2A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6.1.059 24.45-b08</w:t>
            </w:r>
          </w:p>
        </w:tc>
        <w:tc>
          <w:tcPr>
            <w:tcW w:w="958" w:type="dxa"/>
          </w:tcPr>
          <w:p w14:paraId="2D25622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5D19DF" w14:paraId="54726534" w14:textId="77777777" w:rsidTr="00790DC2">
        <w:tc>
          <w:tcPr>
            <w:tcW w:w="1526" w:type="dxa"/>
            <w:vMerge/>
          </w:tcPr>
          <w:p w14:paraId="0A32DF84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5CB592F5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 RAC1</w:t>
            </w:r>
          </w:p>
        </w:tc>
        <w:tc>
          <w:tcPr>
            <w:tcW w:w="1985" w:type="dxa"/>
          </w:tcPr>
          <w:p w14:paraId="3CD3B033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893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201B5D49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54D67B4E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Oracle</w:t>
            </w:r>
            <w:r>
              <w:t>11.2.0.4.0</w:t>
            </w:r>
          </w:p>
        </w:tc>
        <w:tc>
          <w:tcPr>
            <w:tcW w:w="958" w:type="dxa"/>
          </w:tcPr>
          <w:p w14:paraId="43454B9C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5D19DF" w14:paraId="61BB83FD" w14:textId="77777777" w:rsidTr="00790DC2">
        <w:tc>
          <w:tcPr>
            <w:tcW w:w="1526" w:type="dxa"/>
            <w:vMerge/>
          </w:tcPr>
          <w:p w14:paraId="43A16B4F" w14:textId="77777777" w:rsidR="005D19DF" w:rsidRDefault="005D19DF">
            <w:pPr>
              <w:pStyle w:val="10"/>
              <w:ind w:firstLine="0"/>
            </w:pPr>
          </w:p>
        </w:tc>
        <w:tc>
          <w:tcPr>
            <w:tcW w:w="1480" w:type="dxa"/>
          </w:tcPr>
          <w:p w14:paraId="229E935D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DB RAC2</w:t>
            </w:r>
          </w:p>
        </w:tc>
        <w:tc>
          <w:tcPr>
            <w:tcW w:w="1985" w:type="dxa"/>
          </w:tcPr>
          <w:p w14:paraId="38880C36" w14:textId="77777777" w:rsidR="005D19DF" w:rsidRDefault="00A321D0" w:rsidP="006B64C3">
            <w:pPr>
              <w:pStyle w:val="10"/>
              <w:ind w:firstLine="0"/>
            </w:pPr>
            <w:r>
              <w:rPr>
                <w:rFonts w:hint="eastAsia"/>
              </w:rPr>
              <w:t>893</w:t>
            </w:r>
            <w:r w:rsidR="005D19DF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56493AA6" w14:textId="77777777" w:rsidR="005D19DF" w:rsidRDefault="005D19DF">
            <w:pPr>
              <w:pStyle w:val="10"/>
              <w:ind w:firstLine="0"/>
            </w:pPr>
            <w:r>
              <w:t>7.40.3301.351782</w:t>
            </w:r>
          </w:p>
        </w:tc>
        <w:tc>
          <w:tcPr>
            <w:tcW w:w="2268" w:type="dxa"/>
          </w:tcPr>
          <w:p w14:paraId="525BD3A3" w14:textId="77777777" w:rsidR="005D19DF" w:rsidRDefault="005D19DF">
            <w:pPr>
              <w:pStyle w:val="10"/>
              <w:ind w:firstLine="0"/>
            </w:pPr>
            <w:r>
              <w:t xml:space="preserve">Oracle 11.2.0.4.0 </w:t>
            </w:r>
          </w:p>
        </w:tc>
        <w:tc>
          <w:tcPr>
            <w:tcW w:w="958" w:type="dxa"/>
          </w:tcPr>
          <w:p w14:paraId="27D2EC2F" w14:textId="77777777" w:rsidR="005D19DF" w:rsidRDefault="005D19DF">
            <w:pPr>
              <w:pStyle w:val="10"/>
              <w:ind w:firstLine="0"/>
            </w:pPr>
            <w:r>
              <w:rPr>
                <w:rFonts w:hint="eastAsia"/>
              </w:rPr>
              <w:t>物理机</w:t>
            </w:r>
          </w:p>
        </w:tc>
      </w:tr>
      <w:tr w:rsidR="00F534CD" w14:paraId="7E904B9D" w14:textId="77777777" w:rsidTr="00790DC2">
        <w:tc>
          <w:tcPr>
            <w:tcW w:w="1526" w:type="dxa"/>
          </w:tcPr>
          <w:p w14:paraId="71C37499" w14:textId="77777777" w:rsidR="00F534CD" w:rsidRDefault="00F534CD">
            <w:pPr>
              <w:pStyle w:val="10"/>
              <w:ind w:firstLine="0"/>
            </w:pPr>
            <w:r>
              <w:t>S</w:t>
            </w:r>
            <w:r>
              <w:rPr>
                <w:rFonts w:hint="eastAsia"/>
              </w:rPr>
              <w:t>LM</w:t>
            </w:r>
            <w:r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725CFCCD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745B41FA" w14:textId="77777777" w:rsidR="00F534CD" w:rsidRDefault="003B7D99" w:rsidP="006B64C3">
            <w:pPr>
              <w:pStyle w:val="10"/>
              <w:ind w:firstLine="0"/>
            </w:pPr>
            <w:r>
              <w:rPr>
                <w:rFonts w:hint="eastAsia"/>
              </w:rPr>
              <w:t>62</w:t>
            </w:r>
            <w:r w:rsidR="00F534CD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6BFEF73F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721</w:t>
            </w:r>
          </w:p>
        </w:tc>
        <w:tc>
          <w:tcPr>
            <w:tcW w:w="2268" w:type="dxa"/>
          </w:tcPr>
          <w:p w14:paraId="2F602D97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Oracle</w:t>
            </w:r>
            <w:r>
              <w:t>11.2.0.4.0</w:t>
            </w:r>
          </w:p>
        </w:tc>
        <w:tc>
          <w:tcPr>
            <w:tcW w:w="958" w:type="dxa"/>
          </w:tcPr>
          <w:p w14:paraId="17C1BD85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F534CD" w14:paraId="2609A385" w14:textId="77777777" w:rsidTr="00790DC2">
        <w:tc>
          <w:tcPr>
            <w:tcW w:w="1526" w:type="dxa"/>
          </w:tcPr>
          <w:p w14:paraId="00B1BE00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SLM</w:t>
            </w:r>
            <w:r>
              <w:rPr>
                <w:rFonts w:hint="eastAsia"/>
              </w:rPr>
              <w:t>测试机</w:t>
            </w:r>
          </w:p>
        </w:tc>
        <w:tc>
          <w:tcPr>
            <w:tcW w:w="1480" w:type="dxa"/>
          </w:tcPr>
          <w:p w14:paraId="3DD2B222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57089BAB" w14:textId="77777777" w:rsidR="00F534CD" w:rsidRDefault="003B7D99" w:rsidP="006B64C3">
            <w:pPr>
              <w:pStyle w:val="10"/>
              <w:ind w:firstLine="0"/>
            </w:pPr>
            <w:r>
              <w:rPr>
                <w:rFonts w:hint="eastAsia"/>
              </w:rPr>
              <w:t>170</w:t>
            </w:r>
            <w:r w:rsidR="00F534CD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048C1D9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721</w:t>
            </w:r>
          </w:p>
        </w:tc>
        <w:tc>
          <w:tcPr>
            <w:tcW w:w="2268" w:type="dxa"/>
          </w:tcPr>
          <w:p w14:paraId="02414354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Oracle</w:t>
            </w:r>
            <w:r>
              <w:t>11.2.0.4.0</w:t>
            </w:r>
          </w:p>
        </w:tc>
        <w:tc>
          <w:tcPr>
            <w:tcW w:w="958" w:type="dxa"/>
          </w:tcPr>
          <w:p w14:paraId="1CC0A86A" w14:textId="77777777" w:rsidR="00F534CD" w:rsidRDefault="00F534CD">
            <w:pPr>
              <w:pStyle w:val="10"/>
              <w:ind w:firstLine="0"/>
            </w:pPr>
            <w:r>
              <w:rPr>
                <w:rFonts w:hint="eastAsia"/>
              </w:rPr>
              <w:t>虚拟机</w:t>
            </w:r>
          </w:p>
        </w:tc>
      </w:tr>
      <w:tr w:rsidR="00790DC2" w14:paraId="699A27D8" w14:textId="77777777" w:rsidTr="00790DC2">
        <w:tc>
          <w:tcPr>
            <w:tcW w:w="1526" w:type="dxa"/>
          </w:tcPr>
          <w:p w14:paraId="5AD2E1AB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BO</w:t>
            </w:r>
            <w:r w:rsidR="00097A65"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67285617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117BA758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365</w:t>
            </w:r>
            <w:r w:rsidR="00C04333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4FCF9F87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</w:t>
            </w:r>
            <w:r w:rsidR="00FF0D53"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6B27DF99" w14:textId="77777777" w:rsidR="00790DC2" w:rsidRDefault="00680C0B" w:rsidP="00631D1F">
            <w:pPr>
              <w:pStyle w:val="10"/>
              <w:ind w:firstLine="0"/>
              <w:jc w:val="left"/>
              <w:rPr>
                <w:rStyle w:val="height13px"/>
                <w:rFonts w:ascii="Tahoma" w:hAnsi="Tahoma" w:cs="Tahoma"/>
                <w:sz w:val="19"/>
                <w:szCs w:val="19"/>
              </w:rPr>
            </w:pPr>
            <w:r>
              <w:rPr>
                <w:rStyle w:val="height13px"/>
                <w:rFonts w:ascii="Tahoma" w:hAnsi="Tahoma" w:cs="Tahoma"/>
                <w:sz w:val="19"/>
                <w:szCs w:val="19"/>
              </w:rPr>
              <w:t>14.1.4.1327</w:t>
            </w:r>
          </w:p>
          <w:p w14:paraId="73B9DD73" w14:textId="77777777" w:rsidR="00680C0B" w:rsidRDefault="00680C0B" w:rsidP="00631D1F">
            <w:pPr>
              <w:pStyle w:val="10"/>
              <w:ind w:firstLine="0"/>
              <w:jc w:val="left"/>
            </w:pPr>
            <w:r>
              <w:rPr>
                <w:rFonts w:ascii="宋体" w:hAnsi="宋体" w:cs="宋体" w:hint="eastAsia"/>
                <w:kern w:val="0"/>
                <w:sz w:val="22"/>
              </w:rPr>
              <w:t>Oracle 11.2.0.4</w:t>
            </w:r>
          </w:p>
        </w:tc>
        <w:tc>
          <w:tcPr>
            <w:tcW w:w="958" w:type="dxa"/>
          </w:tcPr>
          <w:p w14:paraId="3C718222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3449B6D7" w14:textId="77777777" w:rsidTr="00790DC2">
        <w:tc>
          <w:tcPr>
            <w:tcW w:w="1526" w:type="dxa"/>
          </w:tcPr>
          <w:p w14:paraId="59F76CF9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BW</w:t>
            </w:r>
            <w:r w:rsidR="00097A65"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041C6EB1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单节点</w:t>
            </w:r>
          </w:p>
        </w:tc>
        <w:tc>
          <w:tcPr>
            <w:tcW w:w="1985" w:type="dxa"/>
          </w:tcPr>
          <w:p w14:paraId="51CF34CC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54</w:t>
            </w:r>
            <w:r w:rsidR="00680C0B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15294E4E" w14:textId="77777777" w:rsidR="00790DC2" w:rsidRDefault="00680C0B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742</w:t>
            </w:r>
          </w:p>
        </w:tc>
        <w:tc>
          <w:tcPr>
            <w:tcW w:w="2268" w:type="dxa"/>
          </w:tcPr>
          <w:p w14:paraId="6CADB1CB" w14:textId="77777777" w:rsidR="00CB4196" w:rsidRDefault="00CB4196" w:rsidP="00631D1F">
            <w:pPr>
              <w:pStyle w:val="10"/>
              <w:ind w:firstLine="0"/>
              <w:jc w:val="left"/>
            </w:pPr>
            <w:r w:rsidRPr="00CB4196">
              <w:t>SAP NETWEAVER 7</w:t>
            </w:r>
          </w:p>
          <w:p w14:paraId="5E8AA012" w14:textId="77777777" w:rsidR="00790DC2" w:rsidRDefault="00CB4196" w:rsidP="00631D1F">
            <w:pPr>
              <w:pStyle w:val="10"/>
              <w:ind w:firstLine="0"/>
              <w:jc w:val="left"/>
            </w:pPr>
            <w:r w:rsidRPr="00CB4196">
              <w:t>11.2.0.4.0</w:t>
            </w:r>
          </w:p>
        </w:tc>
        <w:tc>
          <w:tcPr>
            <w:tcW w:w="958" w:type="dxa"/>
          </w:tcPr>
          <w:p w14:paraId="072BBEF7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10ABAED5" w14:textId="77777777" w:rsidTr="00790DC2">
        <w:tc>
          <w:tcPr>
            <w:tcW w:w="1526" w:type="dxa"/>
            <w:vMerge w:val="restart"/>
          </w:tcPr>
          <w:p w14:paraId="0AF816EC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EP</w:t>
            </w:r>
            <w:r w:rsidR="00097A65">
              <w:rPr>
                <w:rFonts w:hint="eastAsia"/>
              </w:rPr>
              <w:t>生产机</w:t>
            </w:r>
          </w:p>
        </w:tc>
        <w:tc>
          <w:tcPr>
            <w:tcW w:w="1480" w:type="dxa"/>
          </w:tcPr>
          <w:p w14:paraId="6A9413C7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APP1</w:t>
            </w:r>
          </w:p>
        </w:tc>
        <w:tc>
          <w:tcPr>
            <w:tcW w:w="1985" w:type="dxa"/>
          </w:tcPr>
          <w:p w14:paraId="4DC7B466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160</w:t>
            </w:r>
            <w:r w:rsidR="00680C0B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0160979B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741</w:t>
            </w:r>
          </w:p>
        </w:tc>
        <w:tc>
          <w:tcPr>
            <w:tcW w:w="2268" w:type="dxa"/>
          </w:tcPr>
          <w:p w14:paraId="71A4D405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t>NW 7.4 SR2 Java</w:t>
            </w:r>
          </w:p>
        </w:tc>
        <w:tc>
          <w:tcPr>
            <w:tcW w:w="958" w:type="dxa"/>
          </w:tcPr>
          <w:p w14:paraId="5B66C54B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13ACF62F" w14:textId="77777777" w:rsidTr="00790DC2">
        <w:tc>
          <w:tcPr>
            <w:tcW w:w="1526" w:type="dxa"/>
            <w:vMerge/>
          </w:tcPr>
          <w:p w14:paraId="255EDA07" w14:textId="77777777" w:rsidR="00790DC2" w:rsidRDefault="00790DC2" w:rsidP="00790DC2">
            <w:pPr>
              <w:pStyle w:val="10"/>
              <w:ind w:firstLine="0"/>
              <w:jc w:val="center"/>
            </w:pPr>
          </w:p>
        </w:tc>
        <w:tc>
          <w:tcPr>
            <w:tcW w:w="1480" w:type="dxa"/>
          </w:tcPr>
          <w:p w14:paraId="42DEFE4F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APP2</w:t>
            </w:r>
          </w:p>
        </w:tc>
        <w:tc>
          <w:tcPr>
            <w:tcW w:w="1985" w:type="dxa"/>
          </w:tcPr>
          <w:p w14:paraId="7FCEE646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145</w:t>
            </w:r>
            <w:r w:rsidR="00680C0B">
              <w:rPr>
                <w:rFonts w:hint="eastAsia"/>
              </w:rPr>
              <w:t>天</w:t>
            </w:r>
          </w:p>
        </w:tc>
        <w:tc>
          <w:tcPr>
            <w:tcW w:w="1985" w:type="dxa"/>
          </w:tcPr>
          <w:p w14:paraId="3F6519DE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741</w:t>
            </w:r>
          </w:p>
        </w:tc>
        <w:tc>
          <w:tcPr>
            <w:tcW w:w="2268" w:type="dxa"/>
          </w:tcPr>
          <w:p w14:paraId="249E3F07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t>NW 7.4 SR2 Java</w:t>
            </w:r>
          </w:p>
        </w:tc>
        <w:tc>
          <w:tcPr>
            <w:tcW w:w="958" w:type="dxa"/>
          </w:tcPr>
          <w:p w14:paraId="65E4C02A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虚拟机</w:t>
            </w:r>
          </w:p>
        </w:tc>
      </w:tr>
      <w:tr w:rsidR="00790DC2" w14:paraId="3FE8894B" w14:textId="77777777" w:rsidTr="007F71D2">
        <w:tc>
          <w:tcPr>
            <w:tcW w:w="1526" w:type="dxa"/>
            <w:vMerge/>
            <w:tcBorders>
              <w:bottom w:val="single" w:sz="4" w:space="0" w:color="000000"/>
            </w:tcBorders>
          </w:tcPr>
          <w:p w14:paraId="6D6D2444" w14:textId="77777777" w:rsidR="00790DC2" w:rsidRDefault="00790DC2" w:rsidP="00790DC2">
            <w:pPr>
              <w:pStyle w:val="10"/>
              <w:ind w:firstLine="0"/>
              <w:jc w:val="center"/>
            </w:pPr>
          </w:p>
        </w:tc>
        <w:tc>
          <w:tcPr>
            <w:tcW w:w="14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53194" w14:textId="77777777" w:rsidR="00790DC2" w:rsidRDefault="00790DC2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t>APP3+DB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BAB65" w14:textId="77777777" w:rsidR="00790DC2" w:rsidRDefault="003B7D99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160</w:t>
            </w:r>
            <w:r w:rsidR="00C04333">
              <w:rPr>
                <w:rFonts w:hint="eastAsia"/>
              </w:rPr>
              <w:t>天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B171C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741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269B6" w14:textId="77777777" w:rsidR="00790DC2" w:rsidRDefault="004E706A" w:rsidP="00631D1F">
            <w:pPr>
              <w:pStyle w:val="10"/>
              <w:ind w:firstLine="0"/>
              <w:jc w:val="left"/>
            </w:pP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t xml:space="preserve">NW 7.4 SR2 </w:t>
            </w:r>
            <w:r>
              <w:rPr>
                <w:rFonts w:ascii="Tahoma" w:hAnsi="Tahoma" w:cs="Tahoma"/>
                <w:color w:val="333333"/>
                <w:sz w:val="18"/>
                <w:szCs w:val="18"/>
                <w:shd w:val="clear" w:color="auto" w:fill="FFFFFF"/>
              </w:rPr>
              <w:lastRenderedPageBreak/>
              <w:t>Java</w:t>
            </w:r>
            <w:r>
              <w:rPr>
                <w:rFonts w:ascii="Tahoma" w:hAnsi="Tahoma" w:cs="Tahoma" w:hint="eastAsia"/>
                <w:color w:val="333333"/>
                <w:sz w:val="18"/>
                <w:szCs w:val="18"/>
                <w:shd w:val="clear" w:color="auto" w:fill="FFFFFF"/>
              </w:rPr>
              <w:t>+</w:t>
            </w:r>
            <w:r w:rsidRPr="00CB4196">
              <w:t>11.2.0.4.0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E2B1C" w14:textId="77777777" w:rsidR="00790DC2" w:rsidRDefault="00BE2C80" w:rsidP="00790DC2">
            <w:pPr>
              <w:pStyle w:val="10"/>
              <w:ind w:firstLine="0"/>
              <w:jc w:val="center"/>
            </w:pPr>
            <w:r>
              <w:rPr>
                <w:rFonts w:hint="eastAsia"/>
              </w:rPr>
              <w:lastRenderedPageBreak/>
              <w:t>物理机</w:t>
            </w:r>
          </w:p>
        </w:tc>
      </w:tr>
    </w:tbl>
    <w:p w14:paraId="56E7DDF5" w14:textId="77777777" w:rsidR="00C20A97" w:rsidRDefault="00C20A97" w:rsidP="009F40C5">
      <w:pPr>
        <w:pStyle w:val="10"/>
        <w:ind w:firstLine="0"/>
      </w:pPr>
    </w:p>
    <w:p w14:paraId="183AE66F" w14:textId="77777777" w:rsidR="00C20A97" w:rsidRDefault="00C20A97">
      <w:pPr>
        <w:pStyle w:val="1"/>
        <w:numPr>
          <w:ilvl w:val="0"/>
          <w:numId w:val="2"/>
        </w:numPr>
      </w:pPr>
      <w:bookmarkStart w:id="18" w:name="_Toc477173809"/>
      <w:r>
        <w:lastRenderedPageBreak/>
        <w:t>运行维护服务管理</w:t>
      </w:r>
      <w:bookmarkEnd w:id="18"/>
    </w:p>
    <w:p w14:paraId="26A6EF6A" w14:textId="77777777" w:rsidR="00C20A97" w:rsidRDefault="00C20A97">
      <w:pPr>
        <w:pStyle w:val="2"/>
        <w:numPr>
          <w:ilvl w:val="5"/>
          <w:numId w:val="0"/>
        </w:numPr>
        <w:rPr>
          <w:rFonts w:ascii="楷体_GB2312" w:eastAsia="楷体_GB2312" w:hAnsi="楷体_GB2312" w:cs="楷体_GB2312"/>
          <w:bCs/>
          <w:sz w:val="24"/>
        </w:rPr>
      </w:pPr>
      <w:bookmarkStart w:id="19" w:name="_Toc477173810"/>
      <w:bookmarkStart w:id="20" w:name="__RefHeading__18_81486892"/>
      <w:bookmarkStart w:id="21" w:name="__RefHeading__52_1004794411"/>
      <w:r>
        <w:rPr>
          <w:rFonts w:hint="eastAsia"/>
        </w:rPr>
        <w:t>3.1</w:t>
      </w:r>
      <w:r>
        <w:t>日常例行工作</w:t>
      </w:r>
      <w:bookmarkEnd w:id="19"/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723"/>
        <w:gridCol w:w="3798"/>
        <w:gridCol w:w="1134"/>
        <w:gridCol w:w="1984"/>
      </w:tblGrid>
      <w:tr w:rsidR="00C20A97" w14:paraId="20A0DEE3" w14:textId="77777777">
        <w:tc>
          <w:tcPr>
            <w:tcW w:w="96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6D3B8D19" w14:textId="77777777" w:rsidR="00C20A97" w:rsidRDefault="00C20A97">
            <w:pPr>
              <w:jc w:val="center"/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工作情况统计</w:t>
            </w: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softHyphen/>
              <w:t>(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201</w:t>
            </w:r>
            <w:r w:rsidR="00852A6C">
              <w:rPr>
                <w:rFonts w:ascii="Calibri" w:eastAsia="楷体_GB2312" w:hAnsi="Calibri" w:cs="Calibri" w:hint="eastAsia"/>
                <w:b/>
                <w:bCs/>
                <w:sz w:val="24"/>
              </w:rPr>
              <w:t>6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</w:t>
            </w:r>
            <w:r w:rsidR="00777A1E">
              <w:rPr>
                <w:rFonts w:ascii="Calibri" w:eastAsia="楷体_GB2312" w:hAnsi="Calibri" w:cs="Calibri" w:hint="eastAsia"/>
                <w:b/>
                <w:bCs/>
                <w:sz w:val="24"/>
              </w:rPr>
              <w:t>1</w:t>
            </w:r>
            <w:r w:rsidR="00001C27">
              <w:rPr>
                <w:rFonts w:ascii="Calibri" w:eastAsia="楷体_GB2312" w:hAnsi="Calibri" w:cs="Calibri" w:hint="eastAsia"/>
                <w:b/>
                <w:bCs/>
                <w:sz w:val="24"/>
              </w:rPr>
              <w:t>2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.01-201</w:t>
            </w:r>
            <w:r w:rsidR="00852A6C">
              <w:rPr>
                <w:rFonts w:ascii="Calibri" w:eastAsia="楷体_GB2312" w:hAnsi="Calibri" w:cs="Calibri" w:hint="eastAsia"/>
                <w:b/>
                <w:bCs/>
                <w:sz w:val="24"/>
              </w:rPr>
              <w:t>6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</w:t>
            </w:r>
            <w:r w:rsidR="00777A1E">
              <w:rPr>
                <w:rFonts w:ascii="Calibri" w:eastAsia="楷体_GB2312" w:hAnsi="Calibri" w:cs="Calibri" w:hint="eastAsia"/>
                <w:b/>
                <w:bCs/>
                <w:sz w:val="24"/>
              </w:rPr>
              <w:t>1</w:t>
            </w:r>
            <w:r w:rsidR="00001C27">
              <w:rPr>
                <w:rFonts w:ascii="Calibri" w:eastAsia="楷体_GB2312" w:hAnsi="Calibri" w:cs="Calibri" w:hint="eastAsia"/>
                <w:b/>
                <w:bCs/>
                <w:sz w:val="24"/>
              </w:rPr>
              <w:t>2</w:t>
            </w:r>
            <w:r>
              <w:rPr>
                <w:rFonts w:ascii="Calibri" w:eastAsia="楷体_GB2312" w:hAnsi="Calibri" w:cs="Calibri"/>
                <w:b/>
                <w:bCs/>
                <w:sz w:val="24"/>
              </w:rPr>
              <w:t>.</w:t>
            </w:r>
            <w:r>
              <w:rPr>
                <w:rFonts w:ascii="Calibri" w:eastAsia="楷体_GB2312" w:hAnsi="Calibri" w:cs="Calibri" w:hint="eastAsia"/>
                <w:b/>
                <w:bCs/>
                <w:sz w:val="24"/>
              </w:rPr>
              <w:t>3</w:t>
            </w:r>
            <w:r w:rsidR="00001C27">
              <w:rPr>
                <w:rFonts w:ascii="Calibri" w:eastAsia="楷体_GB2312" w:hAnsi="Calibri" w:cs="Calibri" w:hint="eastAsia"/>
                <w:b/>
                <w:bCs/>
                <w:sz w:val="24"/>
              </w:rPr>
              <w:t>1</w:t>
            </w: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)</w:t>
            </w:r>
          </w:p>
        </w:tc>
      </w:tr>
      <w:tr w:rsidR="00C20A97" w14:paraId="33EDB340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6936608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工作内容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FBE2A41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数量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D67E849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/>
                <w:bCs/>
                <w:sz w:val="24"/>
              </w:rPr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超时数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46472F48" w14:textId="77777777" w:rsidR="00C20A97" w:rsidRDefault="00C20A97">
            <w:pPr>
              <w:jc w:val="center"/>
            </w:pPr>
            <w:r>
              <w:rPr>
                <w:rFonts w:ascii="楷体_GB2312" w:eastAsia="楷体_GB2312" w:hAnsi="楷体_GB2312" w:cs="楷体_GB2312"/>
                <w:b/>
                <w:bCs/>
                <w:sz w:val="24"/>
              </w:rPr>
              <w:t>及时率</w:t>
            </w:r>
          </w:p>
        </w:tc>
      </w:tr>
      <w:tr w:rsidR="00C20A97" w14:paraId="1F268F6D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026CC6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</w:rPr>
            </w:pPr>
            <w:r>
              <w:rPr>
                <w:rFonts w:ascii="楷体_GB2312" w:eastAsia="楷体_GB2312" w:hAnsi="楷体_GB2312" w:cs="楷体_GB2312"/>
                <w:bCs/>
              </w:rPr>
              <w:t>每天巡检作业</w:t>
            </w:r>
          </w:p>
          <w:p w14:paraId="1513CF8F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ascii="Calibri" w:eastAsia="楷体_GB2312" w:hAnsi="Calibri" w:cs="Calibri"/>
                <w:bCs/>
              </w:rPr>
              <w:t>(App</w:t>
            </w:r>
            <w:r>
              <w:rPr>
                <w:rFonts w:ascii="楷体_GB2312" w:eastAsia="楷体_GB2312" w:hAnsi="楷体_GB2312" w:cs="楷体_GB2312"/>
                <w:bCs/>
              </w:rPr>
              <w:t>可用性、系统</w:t>
            </w:r>
            <w:r>
              <w:rPr>
                <w:rFonts w:ascii="Calibri" w:eastAsia="楷体_GB2312" w:hAnsi="Calibri" w:cs="Calibri"/>
                <w:bCs/>
              </w:rPr>
              <w:t>)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40E5C71" w14:textId="77777777" w:rsidR="00C20A97" w:rsidRDefault="00674D76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hint="eastAsia"/>
                <w:color w:val="000000"/>
                <w:szCs w:val="21"/>
              </w:rPr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FD3D6F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A91C1" w14:textId="77777777" w:rsidR="00C20A97" w:rsidRDefault="00C20A97">
            <w:pPr>
              <w:jc w:val="center"/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  <w:tr w:rsidR="00C20A97" w14:paraId="04A3B8B7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591B3F" w14:textId="77777777" w:rsidR="00C20A97" w:rsidRDefault="00C20A97">
            <w:pPr>
              <w:jc w:val="center"/>
              <w:rPr>
                <w:rFonts w:ascii="楷体_GB2312" w:eastAsia="楷体_GB2312" w:hAnsi="楷体_GB2312" w:cs="楷体_GB2312"/>
                <w:bCs/>
              </w:rPr>
            </w:pPr>
            <w:r>
              <w:rPr>
                <w:rFonts w:ascii="楷体_GB2312" w:eastAsia="楷体_GB2312" w:hAnsi="楷体_GB2312" w:cs="楷体_GB2312" w:hint="eastAsia"/>
                <w:bCs/>
              </w:rPr>
              <w:t>创建/修改账户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67700C6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0/</w:t>
            </w:r>
            <w:r w:rsidR="0020589A">
              <w:rPr>
                <w:rFonts w:hint="eastAsia"/>
                <w:color w:val="000000"/>
                <w:szCs w:val="21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65914E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 w:hint="eastAsia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45453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  <w:tr w:rsidR="00C20A97" w14:paraId="2379F7CD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F1FFAD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Cs/>
              </w:rPr>
              <w:t>检查/手工备份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EA565B" w14:textId="77777777" w:rsidR="00C20A97" w:rsidRDefault="00506C6E" w:rsidP="00506C6E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hint="eastAsia"/>
                <w:color w:val="000000"/>
                <w:szCs w:val="21"/>
              </w:rPr>
              <w:t>28</w:t>
            </w:r>
            <w:r w:rsidR="00C20A97">
              <w:rPr>
                <w:rFonts w:hint="eastAsia"/>
                <w:color w:val="000000"/>
                <w:szCs w:val="21"/>
              </w:rPr>
              <w:t>/</w:t>
            </w:r>
            <w:r w:rsidR="00637244">
              <w:rPr>
                <w:rFonts w:hint="eastAsia"/>
                <w:color w:val="000000"/>
                <w:szCs w:val="21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DFFB7F9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1C046" w14:textId="77777777" w:rsidR="00C20A97" w:rsidRDefault="00C20A97">
            <w:pPr>
              <w:jc w:val="center"/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  <w:tr w:rsidR="00C20A97" w14:paraId="6C9A672D" w14:textId="77777777">
        <w:tc>
          <w:tcPr>
            <w:tcW w:w="2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243A0F" w14:textId="77777777" w:rsidR="00C20A97" w:rsidRDefault="00C20A97">
            <w:pPr>
              <w:jc w:val="center"/>
              <w:rPr>
                <w:color w:val="000000"/>
                <w:szCs w:val="21"/>
              </w:rPr>
            </w:pPr>
            <w:r>
              <w:rPr>
                <w:rFonts w:ascii="楷体_GB2312" w:eastAsia="楷体_GB2312" w:hAnsi="楷体_GB2312" w:cs="楷体_GB2312" w:hint="eastAsia"/>
                <w:bCs/>
              </w:rPr>
              <w:t>完成传输</w:t>
            </w:r>
          </w:p>
        </w:tc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D408F9" w14:textId="77777777" w:rsidR="00C20A97" w:rsidRDefault="00B32CF0" w:rsidP="00AC054C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 w:hint="eastAsia"/>
                <w:bCs/>
                <w:sz w:val="24"/>
              </w:rPr>
              <w:t>80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6902C9" w14:textId="77777777" w:rsidR="00C20A97" w:rsidRDefault="00C20A97">
            <w:pPr>
              <w:jc w:val="center"/>
              <w:rPr>
                <w:rFonts w:ascii="Calibri" w:eastAsia="楷体_GB2312" w:hAnsi="Calibri" w:cs="Calibri"/>
                <w:bCs/>
                <w:sz w:val="24"/>
              </w:rPr>
            </w:pPr>
            <w:r>
              <w:rPr>
                <w:rFonts w:ascii="Calibri" w:eastAsia="楷体_GB2312" w:hAnsi="Calibri" w:cs="Calibri"/>
                <w:bCs/>
                <w:sz w:val="24"/>
              </w:rPr>
              <w:t>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CBA0D" w14:textId="77777777" w:rsidR="00C20A97" w:rsidRDefault="00C20A97">
            <w:pPr>
              <w:jc w:val="center"/>
            </w:pPr>
            <w:r>
              <w:rPr>
                <w:rFonts w:ascii="Calibri" w:eastAsia="楷体_GB2312" w:hAnsi="Calibri" w:cs="Calibri"/>
                <w:bCs/>
                <w:sz w:val="24"/>
              </w:rPr>
              <w:t>100%</w:t>
            </w:r>
          </w:p>
        </w:tc>
      </w:tr>
    </w:tbl>
    <w:p w14:paraId="7A751D1C" w14:textId="77777777" w:rsidR="00C20A97" w:rsidRDefault="00C20A97">
      <w:pPr>
        <w:pStyle w:val="10"/>
        <w:ind w:firstLine="420"/>
      </w:pPr>
    </w:p>
    <w:p w14:paraId="79EAAD6F" w14:textId="77777777" w:rsidR="00C20A97" w:rsidRDefault="00C20A97">
      <w:pPr>
        <w:pStyle w:val="2"/>
        <w:numPr>
          <w:ilvl w:val="5"/>
          <w:numId w:val="0"/>
        </w:numPr>
        <w:rPr>
          <w:sz w:val="24"/>
        </w:rPr>
      </w:pPr>
      <w:bookmarkStart w:id="22" w:name="_Toc477173811"/>
      <w:bookmarkStart w:id="23" w:name="__RefHeading__54_1004794411"/>
      <w:bookmarkStart w:id="24" w:name="__RefHeading__20_81486892"/>
      <w:r>
        <w:rPr>
          <w:rFonts w:hint="eastAsia"/>
        </w:rPr>
        <w:t>3.2</w:t>
      </w:r>
      <w:r>
        <w:t>主要服务工作清单</w:t>
      </w:r>
      <w:bookmarkEnd w:id="22"/>
    </w:p>
    <w:p w14:paraId="3B0C7BAD" w14:textId="77777777" w:rsidR="00C20A97" w:rsidRDefault="00C20A97">
      <w:pPr>
        <w:widowControl w:val="0"/>
        <w:tabs>
          <w:tab w:val="left" w:pos="555"/>
        </w:tabs>
        <w:ind w:firstLine="480"/>
        <w:jc w:val="both"/>
        <w:rPr>
          <w:rFonts w:ascii="宋体" w:hAnsi="宋体" w:cs="宋体"/>
          <w:b/>
          <w:bCs/>
          <w:szCs w:val="21"/>
        </w:rPr>
      </w:pPr>
      <w:r>
        <w:rPr>
          <w:kern w:val="1"/>
          <w:sz w:val="24"/>
        </w:rPr>
        <w:t>本月运维工单处理情况如下表：</w:t>
      </w:r>
    </w:p>
    <w:tbl>
      <w:tblPr>
        <w:tblW w:w="0" w:type="auto"/>
        <w:tblInd w:w="165" w:type="dxa"/>
        <w:tblLayout w:type="fixed"/>
        <w:tblLook w:val="0000" w:firstRow="0" w:lastRow="0" w:firstColumn="0" w:lastColumn="0" w:noHBand="0" w:noVBand="0"/>
      </w:tblPr>
      <w:tblGrid>
        <w:gridCol w:w="1928"/>
        <w:gridCol w:w="4522"/>
        <w:gridCol w:w="1431"/>
        <w:gridCol w:w="993"/>
        <w:gridCol w:w="861"/>
      </w:tblGrid>
      <w:tr w:rsidR="00C20A97" w14:paraId="7FC9127A" w14:textId="77777777" w:rsidTr="00BF2933">
        <w:trPr>
          <w:trHeight w:val="300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8F17B87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时间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131CE886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工作内容描述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7112788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操作</w:t>
            </w:r>
          </w:p>
          <w:p w14:paraId="482677DA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人员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06D0D22C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服务结果简述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141B8BA6" w14:textId="77777777" w:rsidR="00C20A97" w:rsidRDefault="00C20A97">
            <w:pPr>
              <w:jc w:val="center"/>
            </w:pPr>
            <w:r>
              <w:rPr>
                <w:rFonts w:ascii="宋体" w:hAnsi="宋体" w:cs="宋体"/>
                <w:b/>
                <w:bCs/>
                <w:szCs w:val="21"/>
              </w:rPr>
              <w:t>备注</w:t>
            </w:r>
          </w:p>
        </w:tc>
      </w:tr>
      <w:tr w:rsidR="00AF400A" w14:paraId="488F0BE6" w14:textId="77777777" w:rsidTr="00BF2933">
        <w:trPr>
          <w:trHeight w:val="305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D6D4D8" w14:textId="77777777" w:rsidR="00AF400A" w:rsidRDefault="00AF400A" w:rsidP="003720D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B04C7E" w14:textId="77777777" w:rsidR="00AF400A" w:rsidRDefault="00AF400A" w:rsidP="003720D9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给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UAT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恢复数据到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6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735870" w14:textId="77777777" w:rsidR="00AF400A" w:rsidRDefault="00AF400A" w:rsidP="003720D9">
            <w:pPr>
              <w:spacing w:before="100" w:beforeAutospacing="1" w:after="100" w:afterAutospacing="1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刘飞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914924A" w14:textId="77777777" w:rsidR="00AF400A" w:rsidRDefault="00AF400A" w:rsidP="003720D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3CCCF1" w14:textId="77777777" w:rsidR="00AF400A" w:rsidRDefault="00AF400A">
            <w:pPr>
              <w:snapToGrid w:val="0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F400A" w14:paraId="30661D91" w14:textId="77777777" w:rsidTr="00BF2933">
        <w:trPr>
          <w:trHeight w:val="305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2C841EF" w14:textId="77777777" w:rsidR="00AF400A" w:rsidRDefault="00AF400A" w:rsidP="003720D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15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963D53" w14:textId="77777777" w:rsidR="00AF400A" w:rsidRDefault="00AF400A" w:rsidP="003720D9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给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UAT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恢复数据到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14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9BB6846" w14:textId="77777777" w:rsidR="00AF400A" w:rsidRDefault="00AF400A" w:rsidP="003720D9">
            <w:pPr>
              <w:spacing w:before="100" w:beforeAutospacing="1" w:after="100" w:afterAutospacing="1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刘飞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9C3E70" w14:textId="77777777" w:rsidR="00AF400A" w:rsidRDefault="00AF400A" w:rsidP="003720D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435F0" w14:textId="77777777" w:rsidR="00AF400A" w:rsidRDefault="00AF400A" w:rsidP="003720D9">
            <w:pPr>
              <w:snapToGrid w:val="0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F400A" w14:paraId="508F12B7" w14:textId="77777777" w:rsidTr="00BF2933">
        <w:trPr>
          <w:trHeight w:val="305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89144C" w14:textId="77777777" w:rsidR="00AF400A" w:rsidRDefault="00AF400A" w:rsidP="0009167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22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</w:p>
        </w:tc>
        <w:tc>
          <w:tcPr>
            <w:tcW w:w="4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DC9289" w14:textId="77777777" w:rsidR="00AF400A" w:rsidRDefault="00AF400A" w:rsidP="0092142A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解决了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 xml:space="preserve">solution manager 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产生</w:t>
            </w:r>
            <w:proofErr w:type="spellStart"/>
            <w:r>
              <w:rPr>
                <w:rFonts w:cs="Tahoma" w:hint="eastAsia"/>
                <w:color w:val="000000"/>
                <w:sz w:val="22"/>
                <w:szCs w:val="22"/>
              </w:rPr>
              <w:t>ewa</w:t>
            </w:r>
            <w:proofErr w:type="spellEnd"/>
            <w:r>
              <w:rPr>
                <w:rFonts w:cs="Tahoma" w:hint="eastAsia"/>
                <w:color w:val="000000"/>
                <w:sz w:val="22"/>
                <w:szCs w:val="22"/>
              </w:rPr>
              <w:t xml:space="preserve"> report </w:t>
            </w:r>
            <w:r>
              <w:rPr>
                <w:rFonts w:cs="Tahoma" w:hint="eastAsia"/>
                <w:color w:val="000000"/>
                <w:sz w:val="22"/>
                <w:szCs w:val="22"/>
              </w:rPr>
              <w:t>的问题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1EE4CF7" w14:textId="77777777" w:rsidR="00AF400A" w:rsidRDefault="00AF400A" w:rsidP="00474348">
            <w:pPr>
              <w:spacing w:before="100" w:beforeAutospacing="1" w:after="100" w:afterAutospacing="1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汪涛、刘飞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E0B663E" w14:textId="77777777" w:rsidR="00AF400A" w:rsidRDefault="00AF400A" w:rsidP="0047434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E0914" w14:textId="77777777" w:rsidR="00AF400A" w:rsidRDefault="00AF400A">
            <w:pPr>
              <w:snapToGrid w:val="0"/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1BCDD724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42C33FB1" w14:textId="77777777" w:rsidR="00C20A97" w:rsidRDefault="00C20A97">
      <w:pPr>
        <w:pStyle w:val="2"/>
        <w:numPr>
          <w:ilvl w:val="5"/>
          <w:numId w:val="0"/>
        </w:numPr>
        <w:rPr>
          <w:rFonts w:ascii="宋体" w:hAnsi="宋体" w:cs="宋体"/>
          <w:bCs/>
          <w:szCs w:val="21"/>
        </w:rPr>
      </w:pPr>
      <w:bookmarkStart w:id="25" w:name="__RefHeading__22_81486892"/>
      <w:bookmarkStart w:id="26" w:name="__RefHeading__56_1004794411"/>
      <w:bookmarkStart w:id="27" w:name="_Toc477173812"/>
      <w:bookmarkEnd w:id="25"/>
      <w:bookmarkEnd w:id="26"/>
      <w:r>
        <w:rPr>
          <w:rFonts w:hint="eastAsia"/>
        </w:rPr>
        <w:t>3.3</w:t>
      </w:r>
      <w:r>
        <w:rPr>
          <w:rFonts w:hint="eastAsia"/>
        </w:rPr>
        <w:t>系统故障记录</w:t>
      </w:r>
      <w:bookmarkEnd w:id="27"/>
    </w:p>
    <w:tbl>
      <w:tblPr>
        <w:tblW w:w="10161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928"/>
        <w:gridCol w:w="2176"/>
        <w:gridCol w:w="1131"/>
        <w:gridCol w:w="1008"/>
        <w:gridCol w:w="1296"/>
        <w:gridCol w:w="1152"/>
        <w:gridCol w:w="1470"/>
      </w:tblGrid>
      <w:tr w:rsidR="00C20A97" w14:paraId="27784BDA" w14:textId="77777777" w:rsidTr="008C2405">
        <w:trPr>
          <w:trHeight w:val="300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76F4B4E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故障时间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3A8DFA7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原因分析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098EE38" w14:textId="77777777" w:rsidR="00C20A97" w:rsidRDefault="00C20A97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故障类型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  <w:vAlign w:val="center"/>
          </w:tcPr>
          <w:p w14:paraId="65F7D167" w14:textId="77777777" w:rsidR="00C20A97" w:rsidRDefault="00C20A97" w:rsidP="00A80F90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处理人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  <w:vAlign w:val="center"/>
          </w:tcPr>
          <w:p w14:paraId="6F294E4E" w14:textId="77777777" w:rsidR="00C20A97" w:rsidRDefault="00C20A97" w:rsidP="00A80F90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处理结果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  <w:vAlign w:val="center"/>
          </w:tcPr>
          <w:p w14:paraId="1EAE0A23" w14:textId="77777777" w:rsidR="00C20A97" w:rsidRDefault="00C20A97" w:rsidP="00A80F90">
            <w:pPr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恢复时间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15C7A7AD" w14:textId="77777777" w:rsidR="00C20A97" w:rsidRDefault="00C20A97">
            <w:pPr>
              <w:jc w:val="center"/>
            </w:pPr>
            <w:r>
              <w:rPr>
                <w:rFonts w:ascii="宋体" w:hAnsi="宋体" w:cs="宋体"/>
                <w:b/>
                <w:bCs/>
                <w:szCs w:val="21"/>
              </w:rPr>
              <w:t>故障报告ID</w:t>
            </w:r>
          </w:p>
        </w:tc>
      </w:tr>
      <w:tr w:rsidR="000E7993" w14:paraId="2E492B73" w14:textId="77777777" w:rsidTr="008C2405">
        <w:trPr>
          <w:trHeight w:val="422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029FEB" w14:textId="77777777" w:rsidR="000E7993" w:rsidRDefault="00AF400A" w:rsidP="00C63A4D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6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 xml:space="preserve">  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下午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14:27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BDDD46" w14:textId="77777777" w:rsidR="000E7993" w:rsidRDefault="00A80F90" w:rsidP="00C63A4D">
            <w:r>
              <w:rPr>
                <w:rFonts w:hint="eastAsia"/>
              </w:rPr>
              <w:t xml:space="preserve">EP </w:t>
            </w:r>
            <w:r>
              <w:rPr>
                <w:rFonts w:hint="eastAsia"/>
              </w:rPr>
              <w:t>报错：</w:t>
            </w:r>
            <w:r>
              <w:rPr>
                <w:rFonts w:hint="eastAsia"/>
              </w:rPr>
              <w:t xml:space="preserve">503 </w:t>
            </w:r>
            <w:r w:rsidRPr="00A80F90">
              <w:t>Service not available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DEBDA4" w14:textId="77777777" w:rsidR="000E7993" w:rsidRDefault="000E7993" w:rsidP="00A80F90">
            <w:pPr>
              <w:jc w:val="center"/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A1E161E" w14:textId="77777777" w:rsidR="000E7993" w:rsidRDefault="00AF400A" w:rsidP="00A80F90">
            <w:pPr>
              <w:jc w:val="center"/>
            </w:pPr>
            <w:r>
              <w:rPr>
                <w:rFonts w:hint="eastAsia"/>
              </w:rPr>
              <w:t>丁传海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F43590F" w14:textId="77777777" w:rsidR="000E7993" w:rsidRDefault="00A80F90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BC7E52" w14:textId="77777777" w:rsidR="000E7993" w:rsidRDefault="00A80F90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当日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702F4" w14:textId="77777777" w:rsidR="000E7993" w:rsidRDefault="000E7993" w:rsidP="00A80F90">
            <w:pPr>
              <w:snapToGrid w:val="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</w:tr>
      <w:tr w:rsidR="00A80F90" w14:paraId="2E54F8FB" w14:textId="77777777" w:rsidTr="008C2405">
        <w:trPr>
          <w:trHeight w:val="422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814A854" w14:textId="77777777" w:rsidR="00A80F90" w:rsidRDefault="00AF400A" w:rsidP="00C63A4D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2017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年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2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月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13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>日</w:t>
            </w:r>
            <w:r w:rsidR="00A80F90">
              <w:rPr>
                <w:rFonts w:ascii="Tahoma" w:hAnsi="Tahoma" w:cs="Tahoma"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17</w:t>
            </w:r>
            <w:r w:rsidR="00877D6F">
              <w:rPr>
                <w:rFonts w:ascii="Tahoma" w:hAnsi="Tahoma" w:cs="Tahoma" w:hint="eastAsia"/>
                <w:color w:val="000000"/>
                <w:sz w:val="22"/>
                <w:szCs w:val="22"/>
              </w:rPr>
              <w:t>:56</w:t>
            </w:r>
          </w:p>
        </w:tc>
        <w:tc>
          <w:tcPr>
            <w:tcW w:w="2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8A7847" w14:textId="77777777" w:rsidR="00A80F90" w:rsidRDefault="00AF400A" w:rsidP="00C63A4D">
            <w:r>
              <w:rPr>
                <w:rFonts w:hint="eastAsia"/>
              </w:rPr>
              <w:t xml:space="preserve">EP </w:t>
            </w:r>
            <w:r>
              <w:rPr>
                <w:rFonts w:hint="eastAsia"/>
              </w:rPr>
              <w:t>报错：</w:t>
            </w:r>
            <w:r>
              <w:rPr>
                <w:rFonts w:hint="eastAsia"/>
              </w:rPr>
              <w:t xml:space="preserve">503 </w:t>
            </w:r>
            <w:r w:rsidRPr="00A80F90">
              <w:t>Service not available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352CDC" w14:textId="77777777" w:rsidR="00A80F90" w:rsidRDefault="00A80F90" w:rsidP="00A80F90">
            <w:pPr>
              <w:jc w:val="center"/>
            </w:pP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506D16F" w14:textId="77777777" w:rsidR="00A80F90" w:rsidRDefault="00AF400A" w:rsidP="00A80F90">
            <w:pPr>
              <w:jc w:val="center"/>
            </w:pPr>
            <w:r>
              <w:rPr>
                <w:rFonts w:hint="eastAsia"/>
              </w:rPr>
              <w:t>刘飞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9D5D2D" w14:textId="77777777" w:rsidR="00A80F90" w:rsidRDefault="00877D6F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完成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0C569F" w14:textId="77777777" w:rsidR="00A80F90" w:rsidRDefault="00877D6F" w:rsidP="00A80F9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当日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3F258" w14:textId="77777777" w:rsidR="00A80F90" w:rsidRDefault="00A80F90" w:rsidP="00A80F90">
            <w:pPr>
              <w:snapToGrid w:val="0"/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</w:tr>
    </w:tbl>
    <w:p w14:paraId="0CE074F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19F357DC" w14:textId="77777777" w:rsidR="00C20A97" w:rsidRDefault="00C20A97">
      <w:pPr>
        <w:pStyle w:val="2"/>
        <w:numPr>
          <w:ilvl w:val="5"/>
          <w:numId w:val="0"/>
        </w:numPr>
        <w:rPr>
          <w:rFonts w:ascii="宋体" w:hAnsi="宋体" w:cs="宋体"/>
          <w:bCs/>
          <w:szCs w:val="21"/>
        </w:rPr>
      </w:pPr>
      <w:bookmarkStart w:id="28" w:name="_Toc477173813"/>
      <w:r>
        <w:rPr>
          <w:rFonts w:hint="eastAsia"/>
        </w:rPr>
        <w:lastRenderedPageBreak/>
        <w:t>3.4</w:t>
      </w:r>
      <w:r>
        <w:rPr>
          <w:rFonts w:hint="eastAsia"/>
        </w:rPr>
        <w:t>系统传输记录</w:t>
      </w:r>
      <w:bookmarkEnd w:id="28"/>
    </w:p>
    <w:p w14:paraId="277E54A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本月共完成传输</w:t>
      </w:r>
      <w:r>
        <w:rPr>
          <w:rFonts w:hint="eastAsia"/>
          <w:kern w:val="1"/>
          <w:sz w:val="24"/>
        </w:rPr>
        <w:t xml:space="preserve"> (</w:t>
      </w:r>
      <w:r>
        <w:rPr>
          <w:rFonts w:hint="eastAsia"/>
          <w:kern w:val="1"/>
          <w:sz w:val="24"/>
        </w:rPr>
        <w:t>到</w:t>
      </w:r>
      <w:r>
        <w:rPr>
          <w:rFonts w:hint="eastAsia"/>
          <w:kern w:val="1"/>
          <w:sz w:val="24"/>
        </w:rPr>
        <w:t>800</w:t>
      </w:r>
      <w:r>
        <w:rPr>
          <w:rFonts w:hint="eastAsia"/>
          <w:kern w:val="1"/>
          <w:sz w:val="24"/>
        </w:rPr>
        <w:t>生产环境</w:t>
      </w:r>
      <w:r>
        <w:rPr>
          <w:rFonts w:hint="eastAsia"/>
          <w:kern w:val="1"/>
          <w:sz w:val="24"/>
        </w:rPr>
        <w:t xml:space="preserve">) </w:t>
      </w:r>
      <w:r>
        <w:rPr>
          <w:rFonts w:hint="eastAsia"/>
          <w:kern w:val="1"/>
          <w:sz w:val="24"/>
        </w:rPr>
        <w:t>共</w:t>
      </w:r>
      <w:r w:rsidR="00006A4D">
        <w:rPr>
          <w:rFonts w:hint="eastAsia"/>
          <w:kern w:val="1"/>
          <w:sz w:val="24"/>
        </w:rPr>
        <w:t>57</w:t>
      </w:r>
      <w:r>
        <w:rPr>
          <w:rFonts w:hint="eastAsia"/>
          <w:kern w:val="1"/>
          <w:sz w:val="24"/>
        </w:rPr>
        <w:t>次</w:t>
      </w:r>
      <w:r w:rsidR="00D15AE8">
        <w:rPr>
          <w:rFonts w:hint="eastAsia"/>
          <w:kern w:val="1"/>
          <w:sz w:val="24"/>
        </w:rPr>
        <w:t>（其中有</w:t>
      </w:r>
      <w:r w:rsidR="00006A4D">
        <w:rPr>
          <w:rFonts w:hint="eastAsia"/>
          <w:kern w:val="1"/>
          <w:sz w:val="24"/>
        </w:rPr>
        <w:t>3</w:t>
      </w:r>
      <w:r w:rsidR="00D15AE8">
        <w:rPr>
          <w:rFonts w:hint="eastAsia"/>
          <w:kern w:val="1"/>
          <w:sz w:val="24"/>
        </w:rPr>
        <w:t>次的紧急传输）</w:t>
      </w:r>
      <w:r>
        <w:rPr>
          <w:rFonts w:hint="eastAsia"/>
          <w:kern w:val="1"/>
          <w:sz w:val="24"/>
        </w:rPr>
        <w:t>，共计</w:t>
      </w:r>
      <w:r w:rsidR="00006A4D">
        <w:rPr>
          <w:rFonts w:hint="eastAsia"/>
          <w:kern w:val="1"/>
          <w:sz w:val="24"/>
        </w:rPr>
        <w:t>80</w:t>
      </w:r>
      <w:r>
        <w:rPr>
          <w:rFonts w:hint="eastAsia"/>
          <w:kern w:val="1"/>
          <w:sz w:val="24"/>
        </w:rPr>
        <w:t>个传输码的传输工作</w:t>
      </w:r>
      <w:r w:rsidR="00266251">
        <w:rPr>
          <w:rFonts w:hint="eastAsia"/>
          <w:kern w:val="1"/>
          <w:sz w:val="24"/>
        </w:rPr>
        <w:t>(</w:t>
      </w:r>
      <w:r w:rsidR="00266251">
        <w:rPr>
          <w:rFonts w:hint="eastAsia"/>
          <w:kern w:val="1"/>
          <w:sz w:val="24"/>
        </w:rPr>
        <w:t>其中紧急传输为</w:t>
      </w:r>
      <w:r w:rsidR="00006A4D">
        <w:rPr>
          <w:rFonts w:hint="eastAsia"/>
          <w:kern w:val="1"/>
          <w:sz w:val="24"/>
        </w:rPr>
        <w:t>3</w:t>
      </w:r>
      <w:r w:rsidR="00266251">
        <w:rPr>
          <w:rFonts w:hint="eastAsia"/>
          <w:kern w:val="1"/>
          <w:sz w:val="24"/>
        </w:rPr>
        <w:t>个</w:t>
      </w:r>
      <w:r w:rsidR="00266251">
        <w:rPr>
          <w:rFonts w:hint="eastAsia"/>
          <w:kern w:val="1"/>
          <w:sz w:val="24"/>
        </w:rPr>
        <w:t>)</w:t>
      </w:r>
      <w:r>
        <w:rPr>
          <w:rFonts w:hint="eastAsia"/>
          <w:kern w:val="1"/>
          <w:sz w:val="24"/>
        </w:rPr>
        <w:t>。详细的传输清单，见第“</w:t>
      </w:r>
      <w:r>
        <w:rPr>
          <w:rFonts w:hint="eastAsia"/>
          <w:kern w:val="1"/>
          <w:sz w:val="24"/>
        </w:rPr>
        <w:t xml:space="preserve">7. </w:t>
      </w:r>
      <w:r>
        <w:rPr>
          <w:rFonts w:hint="eastAsia"/>
          <w:kern w:val="1"/>
          <w:sz w:val="24"/>
        </w:rPr>
        <w:t>附件”。</w:t>
      </w:r>
    </w:p>
    <w:p w14:paraId="3481B028" w14:textId="77777777" w:rsidR="00BE1E05" w:rsidRDefault="00BE1E05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6E4FB82F" w14:textId="77777777" w:rsidR="00C20A97" w:rsidRDefault="00C20A97">
      <w:pPr>
        <w:pStyle w:val="2"/>
        <w:numPr>
          <w:ilvl w:val="5"/>
          <w:numId w:val="0"/>
        </w:numPr>
        <w:rPr>
          <w:rFonts w:ascii="楷体_GB2312" w:eastAsia="楷体_GB2312" w:hAnsi="楷体_GB2312" w:cs="宋体"/>
        </w:rPr>
      </w:pPr>
      <w:bookmarkStart w:id="29" w:name="__RefHeading__58_1004794411"/>
      <w:bookmarkStart w:id="30" w:name="__RefHeading__24_81486892"/>
      <w:bookmarkStart w:id="31" w:name="_Toc477173814"/>
      <w:bookmarkEnd w:id="29"/>
      <w:bookmarkEnd w:id="30"/>
      <w:r>
        <w:rPr>
          <w:rFonts w:hint="eastAsia"/>
        </w:rPr>
        <w:t>3.5</w:t>
      </w:r>
      <w:r>
        <w:rPr>
          <w:rFonts w:hint="eastAsia"/>
        </w:rPr>
        <w:t>系统变更情况记录</w:t>
      </w:r>
      <w:bookmarkEnd w:id="31"/>
    </w:p>
    <w:tbl>
      <w:tblPr>
        <w:tblW w:w="9968" w:type="dxa"/>
        <w:tblInd w:w="235" w:type="dxa"/>
        <w:tblLayout w:type="fixed"/>
        <w:tblLook w:val="0000" w:firstRow="0" w:lastRow="0" w:firstColumn="0" w:lastColumn="0" w:noHBand="0" w:noVBand="0"/>
      </w:tblPr>
      <w:tblGrid>
        <w:gridCol w:w="1118"/>
        <w:gridCol w:w="1800"/>
        <w:gridCol w:w="1800"/>
        <w:gridCol w:w="900"/>
        <w:gridCol w:w="2880"/>
        <w:gridCol w:w="1470"/>
      </w:tblGrid>
      <w:tr w:rsidR="00C20A97" w14:paraId="27638CA0" w14:textId="77777777" w:rsidTr="00862E9B"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0359D21F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系统名称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7DEAA3B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更换设备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4357167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更换原因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14C3956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操作人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54406591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/>
                <w:b/>
              </w:rPr>
              <w:t>更换结果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458556E6" w14:textId="77777777" w:rsidR="00C20A97" w:rsidRDefault="00C20A97">
            <w:pPr>
              <w:jc w:val="center"/>
            </w:pPr>
            <w:r>
              <w:rPr>
                <w:rFonts w:ascii="楷体_GB2312" w:eastAsia="楷体_GB2312" w:hAnsi="楷体_GB2312" w:cs="宋体"/>
                <w:b/>
              </w:rPr>
              <w:t>变更报告</w:t>
            </w:r>
          </w:p>
        </w:tc>
      </w:tr>
      <w:tr w:rsidR="00115109" w14:paraId="5499FD68" w14:textId="77777777" w:rsidTr="00862E9B"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168C26" w14:textId="77777777" w:rsidR="00115109" w:rsidRDefault="00006A4D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0B6638" w14:textId="77777777" w:rsidR="00115109" w:rsidRPr="006F78CF" w:rsidRDefault="000E7993" w:rsidP="005A3A05">
            <w:pPr>
              <w:snapToGrid w:val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5D5912" w14:textId="77777777" w:rsidR="00115109" w:rsidRDefault="00115109">
            <w:pPr>
              <w:snapToGrid w:val="0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EE280" w14:textId="77777777" w:rsidR="00115109" w:rsidRDefault="000E7993" w:rsidP="00B358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B435F9" w14:textId="77777777" w:rsidR="00115109" w:rsidRDefault="000E7993" w:rsidP="00B358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无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75379" w14:textId="77777777" w:rsidR="00115109" w:rsidRDefault="00115109">
            <w:pPr>
              <w:snapToGrid w:val="0"/>
              <w:rPr>
                <w:rFonts w:ascii="宋体" w:hAnsi="宋体" w:cs="宋体"/>
                <w:szCs w:val="21"/>
              </w:rPr>
            </w:pPr>
          </w:p>
        </w:tc>
      </w:tr>
    </w:tbl>
    <w:p w14:paraId="329B5E51" w14:textId="77777777" w:rsidR="00C20A97" w:rsidRDefault="00C20A97">
      <w:pPr>
        <w:widowControl w:val="0"/>
        <w:tabs>
          <w:tab w:val="left" w:pos="921"/>
        </w:tabs>
        <w:jc w:val="both"/>
        <w:rPr>
          <w:kern w:val="1"/>
          <w:sz w:val="24"/>
        </w:rPr>
      </w:pPr>
    </w:p>
    <w:p w14:paraId="0D7E139C" w14:textId="77777777" w:rsidR="00C20A97" w:rsidRDefault="00C20A97">
      <w:pPr>
        <w:pStyle w:val="2"/>
        <w:numPr>
          <w:ilvl w:val="5"/>
          <w:numId w:val="0"/>
        </w:numPr>
      </w:pPr>
      <w:bookmarkStart w:id="32" w:name="__RefHeading__28_81486892"/>
      <w:bookmarkStart w:id="33" w:name="__RefHeading__62_1004794411"/>
      <w:bookmarkStart w:id="34" w:name="_Toc477173815"/>
      <w:bookmarkEnd w:id="32"/>
      <w:bookmarkEnd w:id="33"/>
      <w:r>
        <w:rPr>
          <w:rFonts w:hint="eastAsia"/>
        </w:rPr>
        <w:t>3.6</w:t>
      </w:r>
      <w:bookmarkStart w:id="35" w:name="_Toc424556160"/>
      <w:r>
        <w:rPr>
          <w:rFonts w:hint="eastAsia"/>
        </w:rPr>
        <w:t xml:space="preserve"> Incidents &amp; Messages</w:t>
      </w:r>
      <w:bookmarkStart w:id="36" w:name="__RefHeading__64_1004794411"/>
      <w:bookmarkStart w:id="37" w:name="__RefHeading__30_81486892"/>
      <w:bookmarkEnd w:id="34"/>
      <w:bookmarkEnd w:id="35"/>
      <w:bookmarkEnd w:id="36"/>
      <w:bookmarkEnd w:id="37"/>
    </w:p>
    <w:tbl>
      <w:tblPr>
        <w:tblW w:w="9968" w:type="dxa"/>
        <w:tblInd w:w="235" w:type="dxa"/>
        <w:tblLayout w:type="fixed"/>
        <w:tblLook w:val="0000" w:firstRow="0" w:lastRow="0" w:firstColumn="0" w:lastColumn="0" w:noHBand="0" w:noVBand="0"/>
      </w:tblPr>
      <w:tblGrid>
        <w:gridCol w:w="4238"/>
        <w:gridCol w:w="1164"/>
        <w:gridCol w:w="815"/>
        <w:gridCol w:w="1027"/>
        <w:gridCol w:w="1276"/>
        <w:gridCol w:w="1448"/>
      </w:tblGrid>
      <w:tr w:rsidR="00C20A97" w14:paraId="205EE10F" w14:textId="77777777" w:rsidTr="008863C6">
        <w:tc>
          <w:tcPr>
            <w:tcW w:w="4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8C2F468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名称描述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A26FE1E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系统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4EF918D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等级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5AFA117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状态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1DC3EB84" w14:textId="77777777" w:rsidR="00C20A97" w:rsidRDefault="00C20A97">
            <w:pPr>
              <w:jc w:val="center"/>
              <w:rPr>
                <w:rFonts w:ascii="楷体_GB2312" w:eastAsia="楷体_GB2312" w:hAnsi="楷体_GB2312" w:cs="宋体"/>
                <w:b/>
              </w:rPr>
            </w:pPr>
            <w:r>
              <w:rPr>
                <w:rFonts w:ascii="楷体_GB2312" w:eastAsia="楷体_GB2312" w:hAnsi="楷体_GB2312" w:cs="宋体" w:hint="eastAsia"/>
                <w:b/>
              </w:rPr>
              <w:t>更新时间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002ED99C" w14:textId="77777777" w:rsidR="00C20A97" w:rsidRDefault="00C20A97">
            <w:pPr>
              <w:jc w:val="center"/>
            </w:pPr>
            <w:r>
              <w:rPr>
                <w:rFonts w:hint="eastAsia"/>
              </w:rPr>
              <w:t>创建时间</w:t>
            </w:r>
          </w:p>
        </w:tc>
      </w:tr>
      <w:tr w:rsidR="007167A2" w14:paraId="20AE6971" w14:textId="77777777" w:rsidTr="008863C6">
        <w:tc>
          <w:tcPr>
            <w:tcW w:w="4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2ECB671" w14:textId="77777777" w:rsidR="007167A2" w:rsidRDefault="00006A4D" w:rsidP="000A3D17">
            <w:pPr>
              <w:textAlignment w:val="center"/>
              <w:rPr>
                <w:color w:val="333333"/>
                <w:sz w:val="22"/>
                <w:szCs w:val="22"/>
                <w:shd w:val="clear" w:color="auto" w:fill="F0F0F0"/>
              </w:rPr>
            </w:pPr>
            <w:r>
              <w:rPr>
                <w:rFonts w:hint="eastAsia"/>
                <w:color w:val="333333"/>
                <w:sz w:val="18"/>
                <w:szCs w:val="18"/>
                <w:shd w:val="clear" w:color="auto" w:fill="F0F0F0"/>
              </w:rPr>
              <w:t>无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200BE7" w14:textId="77777777" w:rsidR="007167A2" w:rsidRDefault="00006A4D" w:rsidP="00B75CF7">
            <w:pPr>
              <w:jc w:val="center"/>
              <w:textAlignment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/>
                <w:color w:val="000000"/>
                <w:sz w:val="18"/>
                <w:szCs w:val="18"/>
                <w:shd w:val="clear" w:color="auto" w:fill="FFFFFF"/>
              </w:rPr>
              <w:t>无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758AB0" w14:textId="77777777" w:rsidR="007167A2" w:rsidRDefault="00006A4D" w:rsidP="007F71D2">
            <w:pPr>
              <w:jc w:val="center"/>
              <w:textAlignment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/>
                <w:color w:val="000000"/>
                <w:sz w:val="18"/>
                <w:szCs w:val="18"/>
                <w:shd w:val="clear" w:color="auto" w:fill="FFFFFF"/>
              </w:rPr>
              <w:t>无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565FD2" w14:textId="77777777" w:rsidR="007167A2" w:rsidRDefault="00006A4D" w:rsidP="009E4549">
            <w:pPr>
              <w:textAlignment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Style w:val="sapmobjstatustext"/>
                <w:rFonts w:ascii="Verdana" w:hAnsi="Verdana" w:hint="eastAsia"/>
                <w:color w:val="FFFFFF"/>
                <w:shd w:val="clear" w:color="auto" w:fill="427CAC"/>
              </w:rPr>
              <w:t>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2A6EBFC" w14:textId="77777777" w:rsidR="007167A2" w:rsidRPr="007167A2" w:rsidRDefault="00476DAA" w:rsidP="00476DAA">
            <w:pPr>
              <w:rPr>
                <w:rStyle w:val="sapmtext"/>
                <w:rFonts w:ascii="Verdana" w:hAnsi="Verdana"/>
                <w:color w:val="333333"/>
                <w:sz w:val="24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0F0F0"/>
              </w:rPr>
              <w:t>无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7DD37" w14:textId="77777777" w:rsidR="007167A2" w:rsidRDefault="00476DAA" w:rsidP="00B75CF7">
            <w:pPr>
              <w:snapToGrid w:val="0"/>
              <w:jc w:val="center"/>
              <w:rPr>
                <w:color w:val="333333"/>
                <w:sz w:val="22"/>
                <w:szCs w:val="22"/>
                <w:shd w:val="clear" w:color="auto" w:fill="F0F0F0"/>
              </w:rPr>
            </w:pPr>
            <w:r>
              <w:rPr>
                <w:rFonts w:hint="eastAsia"/>
                <w:color w:val="333333"/>
                <w:sz w:val="16"/>
                <w:szCs w:val="16"/>
                <w:shd w:val="clear" w:color="auto" w:fill="F0F0F0"/>
              </w:rPr>
              <w:t>无</w:t>
            </w:r>
          </w:p>
        </w:tc>
      </w:tr>
    </w:tbl>
    <w:p w14:paraId="5E0FD217" w14:textId="77777777" w:rsidR="00C20A97" w:rsidRDefault="00C20A97">
      <w:pPr>
        <w:pStyle w:val="2"/>
        <w:numPr>
          <w:ilvl w:val="5"/>
          <w:numId w:val="0"/>
        </w:numPr>
      </w:pPr>
      <w:bookmarkStart w:id="38" w:name="_Toc477173816"/>
      <w:r>
        <w:rPr>
          <w:rFonts w:hint="eastAsia"/>
        </w:rPr>
        <w:t>3.7</w:t>
      </w:r>
      <w:r>
        <w:t>其他工作</w:t>
      </w:r>
      <w:bookmarkEnd w:id="38"/>
    </w:p>
    <w:p w14:paraId="1FFBA57B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无</w:t>
      </w:r>
    </w:p>
    <w:p w14:paraId="14083375" w14:textId="77777777" w:rsidR="00C20A97" w:rsidRDefault="00C20A97">
      <w:pPr>
        <w:pStyle w:val="1"/>
        <w:numPr>
          <w:ilvl w:val="0"/>
          <w:numId w:val="2"/>
        </w:numPr>
      </w:pPr>
      <w:bookmarkStart w:id="39" w:name="__RefHeading__36_81486892"/>
      <w:bookmarkStart w:id="40" w:name="__RefHeading__68_1004794411"/>
      <w:bookmarkStart w:id="41" w:name="_Toc477173817"/>
      <w:bookmarkEnd w:id="39"/>
      <w:bookmarkEnd w:id="40"/>
      <w:r>
        <w:lastRenderedPageBreak/>
        <w:t>系统运行管理</w:t>
      </w:r>
      <w:bookmarkEnd w:id="41"/>
    </w:p>
    <w:p w14:paraId="19AAC5D4" w14:textId="77777777" w:rsidR="00711ECE" w:rsidRPr="005E3B50" w:rsidRDefault="0004354F" w:rsidP="00711ECE">
      <w:pPr>
        <w:pStyle w:val="10"/>
        <w:ind w:left="420" w:firstLine="0"/>
      </w:pPr>
      <w:r>
        <w:rPr>
          <w:rFonts w:hint="eastAsia"/>
        </w:rPr>
        <w:t>SLM</w:t>
      </w:r>
      <w:r>
        <w:rPr>
          <w:rFonts w:hint="eastAsia"/>
        </w:rPr>
        <w:t>的配置已经完成，被管理系统（</w:t>
      </w:r>
      <w:r>
        <w:rPr>
          <w:rFonts w:hint="eastAsia"/>
        </w:rPr>
        <w:t>ECP,PIP,BWP,EPP</w:t>
      </w:r>
      <w:r>
        <w:rPr>
          <w:rFonts w:hint="eastAsia"/>
        </w:rPr>
        <w:t>）</w:t>
      </w:r>
      <w:r w:rsidR="00C14558">
        <w:rPr>
          <w:rFonts w:hint="eastAsia"/>
        </w:rPr>
        <w:t>如下面附件</w:t>
      </w:r>
    </w:p>
    <w:p w14:paraId="477423F1" w14:textId="77777777" w:rsidR="00C20A97" w:rsidRPr="00711ECE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4D93AACB" w14:textId="77777777" w:rsidR="00DB7B68" w:rsidRDefault="00C20A97" w:rsidP="00DB7B68">
      <w:pPr>
        <w:pStyle w:val="2"/>
        <w:numPr>
          <w:ilvl w:val="0"/>
          <w:numId w:val="5"/>
        </w:numPr>
      </w:pPr>
      <w:bookmarkStart w:id="42" w:name="__RefHeading__70_1004794411"/>
      <w:bookmarkStart w:id="43" w:name="__RefHeading__38_81486892"/>
      <w:bookmarkStart w:id="44" w:name="_Toc477173818"/>
      <w:bookmarkEnd w:id="42"/>
      <w:bookmarkEnd w:id="43"/>
      <w:r>
        <w:rPr>
          <w:rFonts w:hint="eastAsia"/>
        </w:rPr>
        <w:t>SAP</w:t>
      </w:r>
      <w:r>
        <w:rPr>
          <w:rFonts w:hint="eastAsia"/>
        </w:rPr>
        <w:t>平台运行状况</w:t>
      </w:r>
      <w:r w:rsidR="00DB7B68">
        <w:rPr>
          <w:rFonts w:hint="eastAsia"/>
        </w:rPr>
        <w:t>（</w:t>
      </w:r>
      <w:r w:rsidR="00DB7B68">
        <w:rPr>
          <w:rFonts w:hint="eastAsia"/>
        </w:rPr>
        <w:t>EWA</w:t>
      </w:r>
      <w:r w:rsidR="00DB7B68">
        <w:rPr>
          <w:rFonts w:hint="eastAsia"/>
        </w:rPr>
        <w:t>）</w:t>
      </w:r>
      <w:bookmarkEnd w:id="44"/>
    </w:p>
    <w:p w14:paraId="350C0A35" w14:textId="77777777" w:rsidR="00C14558" w:rsidRDefault="00C14558" w:rsidP="00C14558">
      <w:pPr>
        <w:pStyle w:val="10"/>
        <w:numPr>
          <w:ilvl w:val="2"/>
          <w:numId w:val="2"/>
        </w:numPr>
      </w:pPr>
      <w:r>
        <w:rPr>
          <w:rFonts w:hint="eastAsia"/>
        </w:rPr>
        <w:t>ECP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5" w:name="_MON_1550296952"/>
    <w:bookmarkEnd w:id="45"/>
    <w:p w14:paraId="29F072A4" w14:textId="77777777" w:rsidR="00C14558" w:rsidRDefault="009713CC" w:rsidP="00C14558">
      <w:pPr>
        <w:pStyle w:val="10"/>
        <w:ind w:left="720" w:firstLine="0"/>
      </w:pPr>
      <w:r>
        <w:object w:dxaOrig="1551" w:dyaOrig="973" w14:anchorId="523BB4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8.55pt" o:ole="">
            <v:imagedata r:id="rId16" o:title=""/>
          </v:shape>
          <o:OLEObject Type="Embed" ProgID="Word.Document.12" ShapeID="_x0000_i1025" DrawAspect="Icon" ObjectID="_1551696979" r:id="rId17"/>
        </w:object>
      </w:r>
    </w:p>
    <w:p w14:paraId="086AB9D3" w14:textId="77777777" w:rsidR="006D1613" w:rsidRDefault="006D1613" w:rsidP="00C14558">
      <w:pPr>
        <w:pStyle w:val="10"/>
        <w:ind w:left="720" w:firstLine="0"/>
      </w:pPr>
      <w:r>
        <w:rPr>
          <w:rFonts w:hint="eastAsia"/>
        </w:rPr>
        <w:t>健康等级：黄色</w:t>
      </w:r>
    </w:p>
    <w:p w14:paraId="016788A1" w14:textId="77777777" w:rsidR="009713CC" w:rsidRDefault="009713CC" w:rsidP="009713CC">
      <w:pPr>
        <w:pStyle w:val="10"/>
        <w:ind w:firstLine="0"/>
      </w:pPr>
      <w:r>
        <w:rPr>
          <w:rFonts w:hint="eastAsia"/>
        </w:rPr>
        <w:t xml:space="preserve">              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687"/>
        <w:gridCol w:w="9078"/>
      </w:tblGrid>
      <w:tr w:rsidR="009713CC" w14:paraId="6CEDF6E9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BF14C12" w14:textId="70A078E8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57867CD6" wp14:editId="1BB101D8">
                  <wp:extent cx="155575" cy="155575"/>
                  <wp:effectExtent l="0" t="0" r="0" b="0"/>
                  <wp:docPr id="4" name="图片 4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3004898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027A7755E735E705736B" w:history="1">
              <w:r w:rsidR="009713CC">
                <w:rPr>
                  <w:rStyle w:val="a6"/>
                  <w:noProof w:val="0"/>
                </w:rPr>
                <w:t>Based on the data size and growth rate, problems regarding Data Volume Management are expected.</w:t>
              </w:r>
            </w:hyperlink>
          </w:p>
        </w:tc>
      </w:tr>
      <w:tr w:rsidR="009713CC" w14:paraId="77FBE6BF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26470E" w14:textId="60280EF8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5D700E82" wp14:editId="0FC05275">
                  <wp:extent cx="155575" cy="155575"/>
                  <wp:effectExtent l="0" t="0" r="0" b="0"/>
                  <wp:docPr id="5" name="图片 5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78081AE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E426BB145DA870864AA7" w:history="1">
              <w:r w:rsidR="009713CC">
                <w:rPr>
                  <w:rStyle w:val="a6"/>
                  <w:noProof w:val="0"/>
                </w:rPr>
                <w:t>Transport request have been created or changed in production</w:t>
              </w:r>
            </w:hyperlink>
          </w:p>
        </w:tc>
      </w:tr>
      <w:tr w:rsidR="009713CC" w14:paraId="2CA79E65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D02340" w14:textId="123A42CF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2EE9793A" wp14:editId="71D4F7FB">
                  <wp:extent cx="155575" cy="155575"/>
                  <wp:effectExtent l="0" t="0" r="0" b="0"/>
                  <wp:docPr id="6" name="图片 6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CE51D72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2CC1B93E44B749FC75B9" w:history="1">
              <w:r w:rsidR="009713CC">
                <w:rPr>
                  <w:rStyle w:val="a6"/>
                  <w:noProof w:val="0"/>
                </w:rPr>
                <w:t>Standard users including SAP* or DDIC have default password.</w:t>
              </w:r>
            </w:hyperlink>
          </w:p>
        </w:tc>
      </w:tr>
      <w:tr w:rsidR="009713CC" w14:paraId="43B3D414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5744576" w14:textId="135651D3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DDC8468" wp14:editId="1A56E9DC">
                  <wp:extent cx="155575" cy="155575"/>
                  <wp:effectExtent l="0" t="0" r="0" b="0"/>
                  <wp:docPr id="7" name="图片 7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8997F42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B1D7FD005A60F8636DFD" w:history="1">
              <w:r w:rsidR="009713CC">
                <w:rPr>
                  <w:rStyle w:val="a6"/>
                  <w:noProof w:val="0"/>
                </w:rPr>
                <w:t>We found more than 30 ABAP dumps in your system.</w:t>
              </w:r>
            </w:hyperlink>
          </w:p>
        </w:tc>
      </w:tr>
      <w:tr w:rsidR="009713CC" w14:paraId="17E9A537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4DBD995" w14:textId="7E707A4D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1FD0578F" wp14:editId="3F000299">
                  <wp:extent cx="155575" cy="155575"/>
                  <wp:effectExtent l="0" t="0" r="0" b="0"/>
                  <wp:docPr id="8" name="图片 8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370C8F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1206974AB05EC59F4151" w:history="1">
              <w:r w:rsidR="009713CC">
                <w:rPr>
                  <w:rStyle w:val="a6"/>
                  <w:noProof w:val="0"/>
                </w:rPr>
                <w:t>Secure password policy is not sufficiently enforced.</w:t>
              </w:r>
            </w:hyperlink>
          </w:p>
        </w:tc>
      </w:tr>
      <w:tr w:rsidR="009713CC" w14:paraId="0BDB3267" w14:textId="77777777" w:rsidTr="003720D9">
        <w:trPr>
          <w:tblCellSpacing w:w="0" w:type="dxa"/>
        </w:trPr>
        <w:tc>
          <w:tcPr>
            <w:tcW w:w="3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973EB98" w14:textId="3B8D4D1D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16BBD142" wp14:editId="2F85D01A">
                  <wp:extent cx="155575" cy="155575"/>
                  <wp:effectExtent l="0" t="0" r="0" b="0"/>
                  <wp:docPr id="9" name="图片 9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F222465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80E27DCE6F769F52C8EA" w:history="1">
              <w:r w:rsidR="009713CC">
                <w:rPr>
                  <w:rStyle w:val="a6"/>
                  <w:noProof w:val="0"/>
                </w:rPr>
                <w:t>A high number of users has critical authorizations</w:t>
              </w:r>
            </w:hyperlink>
          </w:p>
        </w:tc>
      </w:tr>
    </w:tbl>
    <w:p w14:paraId="732948B2" w14:textId="77777777" w:rsidR="00364228" w:rsidRDefault="00364228" w:rsidP="009713CC">
      <w:pPr>
        <w:pStyle w:val="10"/>
        <w:ind w:firstLine="0"/>
      </w:pPr>
    </w:p>
    <w:p w14:paraId="11D6C61C" w14:textId="77777777" w:rsidR="00C14558" w:rsidRDefault="00C14558" w:rsidP="00C14558">
      <w:pPr>
        <w:pStyle w:val="10"/>
        <w:numPr>
          <w:ilvl w:val="2"/>
          <w:numId w:val="2"/>
        </w:numPr>
      </w:pPr>
      <w:r>
        <w:rPr>
          <w:rFonts w:hint="eastAsia"/>
        </w:rPr>
        <w:t>PIP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6" w:name="_MON_1550297085"/>
    <w:bookmarkEnd w:id="46"/>
    <w:p w14:paraId="777AD3F2" w14:textId="77777777" w:rsidR="00DE7D3C" w:rsidRDefault="009713CC" w:rsidP="00DE7D3C">
      <w:pPr>
        <w:pStyle w:val="10"/>
        <w:ind w:left="720" w:firstLine="0"/>
      </w:pPr>
      <w:r>
        <w:object w:dxaOrig="1551" w:dyaOrig="973" w14:anchorId="3E578F51">
          <v:shape id="_x0000_i1026" type="#_x0000_t75" style="width:77.35pt;height:48.55pt" o:ole="">
            <v:imagedata r:id="rId20" o:title=""/>
          </v:shape>
          <o:OLEObject Type="Embed" ProgID="Word.Document.12" ShapeID="_x0000_i1026" DrawAspect="Icon" ObjectID="_1551696980" r:id="rId21"/>
        </w:object>
      </w:r>
    </w:p>
    <w:p w14:paraId="3E21D876" w14:textId="77777777" w:rsidR="00474173" w:rsidRDefault="00474173" w:rsidP="00DE7D3C">
      <w:pPr>
        <w:pStyle w:val="10"/>
        <w:ind w:left="720" w:firstLine="0"/>
      </w:pPr>
      <w:r>
        <w:rPr>
          <w:rFonts w:hint="eastAsia"/>
        </w:rPr>
        <w:t>健康等级：黄色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631"/>
        <w:gridCol w:w="9134"/>
      </w:tblGrid>
      <w:tr w:rsidR="009713CC" w14:paraId="6593147A" w14:textId="77777777" w:rsidTr="003720D9">
        <w:trPr>
          <w:tblCellSpacing w:w="0" w:type="dxa"/>
        </w:trPr>
        <w:tc>
          <w:tcPr>
            <w:tcW w:w="3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379EFEC" w14:textId="1BEF5E74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021F50F" wp14:editId="685B91A5">
                  <wp:extent cx="155575" cy="155575"/>
                  <wp:effectExtent l="0" t="0" r="0" b="0"/>
                  <wp:docPr id="11" name="图片 11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7F60E65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2A0FB7B250C640913DD1" w:history="1">
              <w:r w:rsidR="009713CC">
                <w:rPr>
                  <w:rStyle w:val="a6"/>
                  <w:noProof w:val="0"/>
                </w:rPr>
                <w:t>The http requests differ significantly between server nodes, which may be caused by unbalanced load distribution.</w:t>
              </w:r>
            </w:hyperlink>
          </w:p>
        </w:tc>
      </w:tr>
      <w:tr w:rsidR="009713CC" w14:paraId="345EFD88" w14:textId="77777777" w:rsidTr="003720D9">
        <w:trPr>
          <w:tblCellSpacing w:w="0" w:type="dxa"/>
        </w:trPr>
        <w:tc>
          <w:tcPr>
            <w:tcW w:w="32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68579B7" w14:textId="100EA5F5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71C32A18" wp14:editId="1C19423C">
                  <wp:extent cx="155575" cy="155575"/>
                  <wp:effectExtent l="0" t="0" r="0" b="0"/>
                  <wp:docPr id="12" name="图片 12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9B42D0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46AF2447C3189298F948" w:history="1">
              <w:r w:rsidR="009713CC">
                <w:rPr>
                  <w:rStyle w:val="a6"/>
                  <w:noProof w:val="0"/>
                </w:rPr>
                <w:t>With the ISAgent version deployed, the stability or performance of your system is at risk.</w:t>
              </w:r>
            </w:hyperlink>
          </w:p>
        </w:tc>
      </w:tr>
    </w:tbl>
    <w:p w14:paraId="3B310753" w14:textId="77777777" w:rsidR="00474173" w:rsidRPr="00474173" w:rsidRDefault="00474173" w:rsidP="00DE7D3C">
      <w:pPr>
        <w:pStyle w:val="10"/>
        <w:ind w:left="720" w:firstLine="0"/>
      </w:pPr>
    </w:p>
    <w:p w14:paraId="62F2C87A" w14:textId="77777777" w:rsidR="00CA71F4" w:rsidRDefault="00C14558" w:rsidP="00CA71F4">
      <w:pPr>
        <w:pStyle w:val="10"/>
        <w:numPr>
          <w:ilvl w:val="2"/>
          <w:numId w:val="2"/>
        </w:numPr>
      </w:pPr>
      <w:r>
        <w:rPr>
          <w:rFonts w:hint="eastAsia"/>
        </w:rPr>
        <w:t>BW</w:t>
      </w:r>
      <w:r w:rsidR="00DE7D3C"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7" w:name="_MON_1550915734"/>
    <w:bookmarkEnd w:id="47"/>
    <w:bookmarkStart w:id="48" w:name="_MON_1550297238"/>
    <w:bookmarkEnd w:id="48"/>
    <w:p w14:paraId="1701DB8C" w14:textId="77777777" w:rsidR="00CA71F4" w:rsidRDefault="009713CC" w:rsidP="00CA71F4">
      <w:pPr>
        <w:pStyle w:val="10"/>
        <w:ind w:left="720" w:firstLine="0"/>
      </w:pPr>
      <w:r>
        <w:object w:dxaOrig="1551" w:dyaOrig="973" w14:anchorId="6732DF44">
          <v:shape id="_x0000_i1027" type="#_x0000_t75" style="width:77.35pt;height:48.55pt" o:ole="">
            <v:imagedata r:id="rId22" o:title=""/>
          </v:shape>
          <o:OLEObject Type="Embed" ProgID="Word.Document.12" ShapeID="_x0000_i1027" DrawAspect="Icon" ObjectID="_1551696981" r:id="rId23"/>
        </w:object>
      </w:r>
    </w:p>
    <w:p w14:paraId="3D503A90" w14:textId="77777777" w:rsidR="00474173" w:rsidRDefault="00474173" w:rsidP="00CA71F4">
      <w:pPr>
        <w:pStyle w:val="10"/>
        <w:ind w:left="720" w:firstLine="0"/>
      </w:pPr>
      <w:r>
        <w:rPr>
          <w:rFonts w:hint="eastAsia"/>
        </w:rPr>
        <w:t>健康等级：黄色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668"/>
        <w:gridCol w:w="9097"/>
      </w:tblGrid>
      <w:tr w:rsidR="009713CC" w14:paraId="548406C7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E382B3" w14:textId="6F3E803D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25AC19FB" wp14:editId="49C3952B">
                  <wp:extent cx="155575" cy="155575"/>
                  <wp:effectExtent l="0" t="0" r="0" b="0"/>
                  <wp:docPr id="14" name="图片 14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19E572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B17E416ECEFDBFAADA77" w:history="1">
              <w:r w:rsidR="009713CC">
                <w:rPr>
                  <w:rStyle w:val="a6"/>
                  <w:noProof w:val="0"/>
                </w:rPr>
                <w:t>Based on the data size and growth rate, problems regarding Data Volume Management are expected.</w:t>
              </w:r>
            </w:hyperlink>
          </w:p>
        </w:tc>
      </w:tr>
      <w:tr w:rsidR="009713CC" w14:paraId="762D1FED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04DB41" w14:textId="51F53B20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566D89B3" wp14:editId="3559D2B5">
                  <wp:extent cx="155575" cy="155575"/>
                  <wp:effectExtent l="0" t="0" r="0" b="0"/>
                  <wp:docPr id="15" name="图片 15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D5C3A16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BCF455B3D9300C4F1CD8" w:history="1">
              <w:r w:rsidR="009713CC">
                <w:rPr>
                  <w:rStyle w:val="a6"/>
                  <w:noProof w:val="0"/>
                </w:rPr>
                <w:t>Transport request have been created or changed in production</w:t>
              </w:r>
            </w:hyperlink>
          </w:p>
        </w:tc>
      </w:tr>
      <w:tr w:rsidR="009713CC" w14:paraId="5D27A9F2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2EC14E" w14:textId="56FD5DCC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lastRenderedPageBreak/>
              <w:drawing>
                <wp:inline distT="0" distB="0" distL="0" distR="0" wp14:anchorId="434877DC" wp14:editId="0B22F428">
                  <wp:extent cx="155575" cy="155575"/>
                  <wp:effectExtent l="0" t="0" r="0" b="0"/>
                  <wp:docPr id="16" name="图片 16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BAB110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4ABB97193973EEE5A415" w:history="1">
              <w:r w:rsidR="009713CC">
                <w:rPr>
                  <w:rStyle w:val="a6"/>
                  <w:noProof w:val="0"/>
                </w:rPr>
                <w:t>Transport execution errors occurred during import into production</w:t>
              </w:r>
            </w:hyperlink>
          </w:p>
        </w:tc>
      </w:tr>
      <w:tr w:rsidR="009713CC" w14:paraId="5908F224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5AFA1C6" w14:textId="3555BE88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E2B18F9" wp14:editId="74DBF513">
                  <wp:extent cx="155575" cy="155575"/>
                  <wp:effectExtent l="0" t="0" r="0" b="0"/>
                  <wp:docPr id="17" name="图片 17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DDE023E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6FB6F0E2F576FDBA49C3" w:history="1">
              <w:r w:rsidR="009713CC">
                <w:rPr>
                  <w:rStyle w:val="a6"/>
                  <w:noProof w:val="0"/>
                </w:rPr>
                <w:t xml:space="preserve"> Transport sequence errors have occurred</w:t>
              </w:r>
            </w:hyperlink>
          </w:p>
        </w:tc>
      </w:tr>
      <w:tr w:rsidR="009713CC" w14:paraId="0A6BF0F3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3E4551" w14:textId="5DE1DA0B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6669F16E" wp14:editId="3E765D30">
                  <wp:extent cx="155575" cy="155575"/>
                  <wp:effectExtent l="0" t="0" r="0" b="0"/>
                  <wp:docPr id="18" name="图片 18" descr="DSVAS_ICON_AL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SVAS_ICON_ALE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AF60007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9F9C87215BEA2CB87ADB" w:history="1">
              <w:r w:rsidR="009713CC">
                <w:rPr>
                  <w:rStyle w:val="a6"/>
                  <w:noProof w:val="0"/>
                </w:rPr>
                <w:t>Gateway Access Control List (reg_info/sec_info) contains trivial entries</w:t>
              </w:r>
            </w:hyperlink>
          </w:p>
        </w:tc>
      </w:tr>
      <w:tr w:rsidR="009713CC" w14:paraId="2213781B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075D09" w14:textId="4127E497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095FF529" wp14:editId="128CDDDB">
                  <wp:extent cx="155575" cy="155575"/>
                  <wp:effectExtent l="0" t="0" r="0" b="0"/>
                  <wp:docPr id="19" name="图片 19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7891C67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A412ED0ACFF0B9969F84" w:history="1">
              <w:r w:rsidR="009713CC">
                <w:rPr>
                  <w:rStyle w:val="a6"/>
                  <w:noProof w:val="0"/>
                </w:rPr>
                <w:t>Standard users have default password.</w:t>
              </w:r>
            </w:hyperlink>
          </w:p>
        </w:tc>
      </w:tr>
      <w:tr w:rsidR="009713CC" w14:paraId="6EE3FD97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F371BB" w14:textId="1289E389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414CE476" wp14:editId="3085A7FA">
                  <wp:extent cx="155575" cy="155575"/>
                  <wp:effectExtent l="0" t="0" r="0" b="0"/>
                  <wp:docPr id="20" name="图片 20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5F0F8B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5DD85BC4EFC3A9CB60B5" w:history="1">
              <w:r w:rsidR="009713CC">
                <w:rPr>
                  <w:rStyle w:val="a6"/>
                  <w:noProof w:val="0"/>
                </w:rPr>
                <w:t>Secure password policy is not sufficiently enforced.</w:t>
              </w:r>
            </w:hyperlink>
          </w:p>
        </w:tc>
      </w:tr>
      <w:tr w:rsidR="009713CC" w14:paraId="1760816F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848F9A" w14:textId="0C40A8B5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3DE5500B" wp14:editId="4BEADD82">
                  <wp:extent cx="155575" cy="155575"/>
                  <wp:effectExtent l="0" t="0" r="0" b="0"/>
                  <wp:docPr id="21" name="图片 21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785E9A0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37A78B0EF722908B21F6" w:history="1">
              <w:r w:rsidR="009713CC">
                <w:rPr>
                  <w:rStyle w:val="a6"/>
                  <w:noProof w:val="0"/>
                </w:rPr>
                <w:t>A high number of users has critical authorizations</w:t>
              </w:r>
            </w:hyperlink>
          </w:p>
        </w:tc>
      </w:tr>
      <w:tr w:rsidR="009713CC" w14:paraId="65D4F77C" w14:textId="77777777" w:rsidTr="003720D9">
        <w:trPr>
          <w:tblCellSpacing w:w="0" w:type="dxa"/>
        </w:trPr>
        <w:tc>
          <w:tcPr>
            <w:tcW w:w="34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C523EC9" w14:textId="7EE90061" w:rsidR="009713CC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213C9349" wp14:editId="727B4A94">
                  <wp:extent cx="155575" cy="155575"/>
                  <wp:effectExtent l="0" t="0" r="0" b="0"/>
                  <wp:docPr id="22" name="图片 22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A3F9F74" w14:textId="77777777" w:rsidR="009713CC" w:rsidRDefault="000D5A31" w:rsidP="003720D9">
            <w:pPr>
              <w:pStyle w:val="TableText1"/>
              <w:rPr>
                <w:noProof w:val="0"/>
              </w:rPr>
            </w:pPr>
            <w:hyperlink w:anchor="LnkBook_D319BD18452A01637505" w:history="1">
              <w:r w:rsidR="009713CC">
                <w:rPr>
                  <w:rStyle w:val="a6"/>
                  <w:noProof w:val="0"/>
                </w:rPr>
                <w:t>Based on response times in your ABAP system performance problems may occur.</w:t>
              </w:r>
            </w:hyperlink>
          </w:p>
        </w:tc>
      </w:tr>
    </w:tbl>
    <w:p w14:paraId="362741CA" w14:textId="77777777" w:rsidR="00474173" w:rsidRDefault="00474173" w:rsidP="00CA71F4">
      <w:pPr>
        <w:pStyle w:val="10"/>
        <w:ind w:left="720" w:firstLine="0"/>
      </w:pPr>
    </w:p>
    <w:p w14:paraId="1B13B1E2" w14:textId="77777777" w:rsidR="00C14558" w:rsidRDefault="00C14558" w:rsidP="00C14558">
      <w:pPr>
        <w:pStyle w:val="10"/>
        <w:numPr>
          <w:ilvl w:val="2"/>
          <w:numId w:val="2"/>
        </w:numPr>
      </w:pPr>
      <w:r>
        <w:rPr>
          <w:rFonts w:hint="eastAsia"/>
        </w:rPr>
        <w:t>EPP</w:t>
      </w:r>
      <w:r>
        <w:rPr>
          <w:rFonts w:hint="eastAsia"/>
        </w:rPr>
        <w:t>的</w:t>
      </w:r>
      <w:r>
        <w:rPr>
          <w:rFonts w:hint="eastAsia"/>
        </w:rPr>
        <w:t>EWA</w:t>
      </w:r>
    </w:p>
    <w:bookmarkStart w:id="49" w:name="_MON_1550297451"/>
    <w:bookmarkStart w:id="50" w:name="_MON_1551696045"/>
    <w:bookmarkEnd w:id="49"/>
    <w:bookmarkEnd w:id="50"/>
    <w:p w14:paraId="5D9BFA39" w14:textId="77777777" w:rsidR="00DE7D3C" w:rsidRDefault="001D411D" w:rsidP="00DE7D3C">
      <w:pPr>
        <w:pStyle w:val="10"/>
        <w:ind w:left="720" w:firstLine="0"/>
      </w:pPr>
      <w:r>
        <w:object w:dxaOrig="1551" w:dyaOrig="973" w14:anchorId="2BEB1077">
          <v:shape id="_x0000_i1028" type="#_x0000_t75" style="width:77.35pt;height:48.55pt" o:ole="">
            <v:imagedata r:id="rId24" o:title=""/>
          </v:shape>
          <o:OLEObject Type="Embed" ProgID="Word.Document.12" ShapeID="_x0000_i1028" DrawAspect="Icon" ObjectID="_1551696982" r:id="rId25"/>
        </w:object>
      </w:r>
    </w:p>
    <w:p w14:paraId="43DB55B7" w14:textId="77777777" w:rsidR="00856F04" w:rsidRDefault="00856F04" w:rsidP="00DE7D3C">
      <w:pPr>
        <w:pStyle w:val="10"/>
        <w:ind w:left="720" w:firstLine="0"/>
      </w:pPr>
      <w:r>
        <w:rPr>
          <w:rFonts w:hint="eastAsia"/>
        </w:rPr>
        <w:t>健康等级：黄色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45"/>
        <w:gridCol w:w="6320"/>
      </w:tblGrid>
      <w:tr w:rsidR="001D411D" w14:paraId="4D7900AF" w14:textId="77777777" w:rsidTr="003720D9">
        <w:trPr>
          <w:tblCellSpacing w:w="0" w:type="dxa"/>
        </w:trPr>
        <w:tc>
          <w:tcPr>
            <w:tcW w:w="17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07434BB" w14:textId="38C29074" w:rsidR="001D411D" w:rsidRDefault="00EE38AE" w:rsidP="003720D9">
            <w:pPr>
              <w:pStyle w:val="TableText1"/>
              <w:jc w:val="center"/>
              <w:rPr>
                <w:noProof w:val="0"/>
              </w:rPr>
            </w:pPr>
            <w:r>
              <w:rPr>
                <w:lang w:eastAsia="zh-CN"/>
              </w:rPr>
              <w:drawing>
                <wp:inline distT="0" distB="0" distL="0" distR="0" wp14:anchorId="73E380DD" wp14:editId="53A33F5C">
                  <wp:extent cx="155575" cy="155575"/>
                  <wp:effectExtent l="0" t="0" r="0" b="0"/>
                  <wp:docPr id="24" name="图片 24" descr="DSVAS_ICON_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SVAS_ICON_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517CF51" w14:textId="77777777" w:rsidR="001D411D" w:rsidRDefault="000D5A31" w:rsidP="003720D9">
            <w:pPr>
              <w:pStyle w:val="TableText1"/>
              <w:rPr>
                <w:noProof w:val="0"/>
              </w:rPr>
            </w:pPr>
            <w:hyperlink w:anchor="LnkBook_F3B29A4550E8CAED8A10" w:history="1">
              <w:r w:rsidR="001D411D">
                <w:rPr>
                  <w:rStyle w:val="a6"/>
                  <w:noProof w:val="0"/>
                </w:rPr>
                <w:t>With the ISAgent version deployed, the stability or performance of your system is at risk.</w:t>
              </w:r>
            </w:hyperlink>
          </w:p>
        </w:tc>
      </w:tr>
    </w:tbl>
    <w:p w14:paraId="361C247F" w14:textId="77777777" w:rsidR="00856F04" w:rsidRPr="00856F04" w:rsidRDefault="00856F04" w:rsidP="001D411D">
      <w:pPr>
        <w:pStyle w:val="10"/>
        <w:ind w:firstLine="0"/>
      </w:pPr>
    </w:p>
    <w:p w14:paraId="70B0FDB1" w14:textId="77777777" w:rsidR="00856F04" w:rsidRPr="00C14558" w:rsidRDefault="00856F04" w:rsidP="00DE7D3C">
      <w:pPr>
        <w:pStyle w:val="10"/>
        <w:ind w:left="720" w:firstLine="0"/>
      </w:pPr>
    </w:p>
    <w:p w14:paraId="51015C2C" w14:textId="77777777" w:rsidR="00C20A97" w:rsidRPr="00DB7B68" w:rsidRDefault="00C20A97" w:rsidP="00DB7B68">
      <w:pPr>
        <w:pStyle w:val="2"/>
        <w:numPr>
          <w:ilvl w:val="0"/>
          <w:numId w:val="5"/>
        </w:numPr>
      </w:pPr>
      <w:bookmarkStart w:id="51" w:name="_Toc477173819"/>
      <w:r w:rsidRPr="00DB7B68">
        <w:rPr>
          <w:rFonts w:hint="eastAsia"/>
        </w:rPr>
        <w:t>平台运行状况说明</w:t>
      </w:r>
      <w:bookmarkEnd w:id="51"/>
    </w:p>
    <w:p w14:paraId="3C39DAFA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以下针对核心系统</w:t>
      </w:r>
      <w:r>
        <w:rPr>
          <w:kern w:val="1"/>
          <w:sz w:val="24"/>
        </w:rPr>
        <w:t>(</w:t>
      </w:r>
      <w:r>
        <w:rPr>
          <w:kern w:val="1"/>
          <w:sz w:val="24"/>
        </w:rPr>
        <w:t>按业务系统划分</w:t>
      </w:r>
      <w:r>
        <w:rPr>
          <w:kern w:val="1"/>
          <w:sz w:val="24"/>
        </w:rPr>
        <w:t>)</w:t>
      </w:r>
      <w:r>
        <w:rPr>
          <w:kern w:val="1"/>
          <w:sz w:val="24"/>
        </w:rPr>
        <w:t>的性能进行展示和分析，主要包含如下图例：</w:t>
      </w:r>
    </w:p>
    <w:p w14:paraId="12927E3E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1.</w:t>
      </w:r>
      <w:r>
        <w:rPr>
          <w:rFonts w:hint="eastAsia"/>
          <w:kern w:val="1"/>
          <w:sz w:val="24"/>
        </w:rPr>
        <w:t>操作系统运行状况</w:t>
      </w:r>
      <w:r>
        <w:rPr>
          <w:rFonts w:hint="eastAsia"/>
          <w:kern w:val="1"/>
          <w:sz w:val="24"/>
        </w:rPr>
        <w:t>(CPU, mem</w:t>
      </w:r>
      <w:r>
        <w:rPr>
          <w:rFonts w:hint="eastAsia"/>
          <w:kern w:val="1"/>
          <w:sz w:val="24"/>
        </w:rPr>
        <w:t>，</w:t>
      </w:r>
      <w:r>
        <w:rPr>
          <w:rFonts w:hint="eastAsia"/>
          <w:kern w:val="1"/>
          <w:sz w:val="24"/>
        </w:rPr>
        <w:t>disk IO)</w:t>
      </w:r>
      <w:r>
        <w:rPr>
          <w:kern w:val="1"/>
          <w:sz w:val="24"/>
        </w:rPr>
        <w:t>；</w:t>
      </w:r>
    </w:p>
    <w:p w14:paraId="1901C6B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2.</w:t>
      </w:r>
      <w:r>
        <w:rPr>
          <w:rFonts w:hint="eastAsia"/>
          <w:kern w:val="1"/>
          <w:sz w:val="24"/>
        </w:rPr>
        <w:t xml:space="preserve"> </w:t>
      </w:r>
      <w:r>
        <w:rPr>
          <w:rFonts w:hint="eastAsia"/>
          <w:kern w:val="1"/>
          <w:sz w:val="24"/>
        </w:rPr>
        <w:t>数据库运行状况</w:t>
      </w:r>
      <w:r>
        <w:rPr>
          <w:rFonts w:hint="eastAsia"/>
          <w:kern w:val="1"/>
          <w:sz w:val="24"/>
        </w:rPr>
        <w:t>(</w:t>
      </w:r>
      <w:r>
        <w:rPr>
          <w:rFonts w:hint="eastAsia"/>
          <w:kern w:val="1"/>
          <w:sz w:val="24"/>
        </w:rPr>
        <w:t>内存，表空间</w:t>
      </w:r>
      <w:r>
        <w:rPr>
          <w:rFonts w:hint="eastAsia"/>
          <w:kern w:val="1"/>
          <w:sz w:val="24"/>
        </w:rPr>
        <w:t>)</w:t>
      </w:r>
      <w:r>
        <w:rPr>
          <w:kern w:val="1"/>
          <w:sz w:val="24"/>
        </w:rPr>
        <w:t>；</w:t>
      </w:r>
    </w:p>
    <w:p w14:paraId="74308103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3.</w:t>
      </w:r>
      <w:r>
        <w:rPr>
          <w:rFonts w:hint="eastAsia"/>
          <w:kern w:val="1"/>
          <w:sz w:val="24"/>
        </w:rPr>
        <w:t xml:space="preserve"> </w:t>
      </w:r>
      <w:r>
        <w:rPr>
          <w:rFonts w:hint="eastAsia"/>
          <w:kern w:val="1"/>
          <w:sz w:val="24"/>
        </w:rPr>
        <w:t>系统日志。</w:t>
      </w:r>
    </w:p>
    <w:p w14:paraId="03D254F1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371156FA" w14:textId="77777777" w:rsidR="00C20A97" w:rsidRDefault="00C20A97">
      <w:pPr>
        <w:pStyle w:val="4"/>
        <w:numPr>
          <w:ilvl w:val="0"/>
          <w:numId w:val="6"/>
        </w:numPr>
        <w:rPr>
          <w:kern w:val="1"/>
        </w:rPr>
      </w:pPr>
      <w:bookmarkStart w:id="52" w:name="_Toc477173820"/>
      <w:r>
        <w:rPr>
          <w:rFonts w:hint="eastAsia"/>
          <w:kern w:val="1"/>
        </w:rPr>
        <w:t>ECC</w:t>
      </w:r>
      <w:r>
        <w:rPr>
          <w:rFonts w:hint="eastAsia"/>
          <w:kern w:val="1"/>
        </w:rPr>
        <w:t>生产环境</w:t>
      </w:r>
      <w:r>
        <w:rPr>
          <w:rFonts w:hint="eastAsia"/>
          <w:kern w:val="1"/>
        </w:rPr>
        <w:t>(ECP)</w:t>
      </w:r>
      <w:bookmarkEnd w:id="52"/>
    </w:p>
    <w:p w14:paraId="129FE0B7" w14:textId="4DAB379B" w:rsidR="00CF586D" w:rsidRDefault="00C20A97">
      <w:pPr>
        <w:keepNext/>
        <w:rPr>
          <w:rFonts w:ascii="宋体" w:hAnsi="宋体" w:cs="宋体" w:hint="eastAsia"/>
          <w:b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 w14:paraId="49293A37" w14:textId="77777777" w:rsidR="00CF586D" w:rsidRDefault="00CF586D" w:rsidP="00CF586D"/>
    <w:p>
      <w:r>
        <w:drawing>
          <wp:inline xmlns:a="http://schemas.openxmlformats.org/drawingml/2006/main" xmlns:pic="http://schemas.openxmlformats.org/drawingml/2006/picture">
            <wp:extent cx="6120000" cy="277086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2_3359_20170407_1035_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768203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(APP1 CPU)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2_3361_20170407_1035_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FD9C0D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1  mem</w:t>
      </w:r>
      <w:proofErr w:type="gramEnd"/>
      <w:r>
        <w:rPr>
          <w:rFonts w:hint="eastAsia"/>
          <w:kern w:val="1"/>
          <w:sz w:val="24"/>
        </w:rPr>
        <w:t>)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3_3352_20170407_1035_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B0E00D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2  CPU</w:t>
      </w:r>
      <w:proofErr w:type="gramEnd"/>
      <w:r>
        <w:rPr>
          <w:rFonts w:hint="eastAsia"/>
          <w:kern w:val="1"/>
          <w:sz w:val="24"/>
        </w:rPr>
        <w:t>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3_3354_20170407_1035_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A372F7E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lastRenderedPageBreak/>
        <w:t>(APP</w:t>
      </w:r>
      <w:proofErr w:type="gramStart"/>
      <w:r>
        <w:rPr>
          <w:rFonts w:hint="eastAsia"/>
          <w:kern w:val="1"/>
          <w:sz w:val="24"/>
        </w:rPr>
        <w:t>2  mem</w:t>
      </w:r>
      <w:proofErr w:type="gramEnd"/>
      <w:r>
        <w:rPr>
          <w:rFonts w:hint="eastAsia"/>
          <w:kern w:val="1"/>
          <w:sz w:val="24"/>
        </w:rPr>
        <w:t>)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4_3394_20170407_1035_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879FC3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3  CPU</w:t>
      </w:r>
      <w:proofErr w:type="gramEnd"/>
      <w:r>
        <w:rPr>
          <w:rFonts w:hint="eastAsia"/>
          <w:kern w:val="1"/>
          <w:sz w:val="24"/>
        </w:rPr>
        <w:t>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4_3396_20170407_1035_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F1A646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(APP3 mem)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5_3387_20170407_1035_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CE6763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(APP4 CPU)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CC_10.1.2.15_3389_20170407_1035_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86C65E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</w:t>
      </w:r>
      <w:proofErr w:type="gramStart"/>
      <w:r>
        <w:rPr>
          <w:rFonts w:hint="eastAsia"/>
          <w:kern w:val="1"/>
          <w:sz w:val="24"/>
        </w:rPr>
        <w:t>4  mem</w:t>
      </w:r>
      <w:proofErr w:type="gramEnd"/>
      <w:r>
        <w:rPr>
          <w:rFonts w:hint="eastAsia"/>
          <w:kern w:val="1"/>
          <w:sz w:val="24"/>
        </w:rPr>
        <w:t>)</w:t>
      </w:r>
    </w:p>
    <w:p w14:paraId="717505D9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316E3FDB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DB状况</w:t>
      </w:r>
    </w:p>
    <w:p w14:paraId="6D948F4B" w14:textId="77777777" w:rsidR="00C20A97" w:rsidRDefault="00C20A97" w:rsidP="000C0EE9">
      <w:pPr>
        <w:suppressAutoHyphens w:val="0"/>
        <w:spacing w:line="240" w:lineRule="auto"/>
        <w:rPr>
          <w:rFonts w:ascii="宋体" w:hAnsi="宋体" w:cs="宋体"/>
          <w:sz w:val="24"/>
        </w:rPr>
      </w:pPr>
    </w:p>
    <w:p w14:paraId="774A2F2C" w14:textId="1D0C214B" w:rsidR="00C20A97" w:rsidRDefault="00EE38AE" w:rsidP="000C0EE9">
      <w:pPr>
        <w:widowControl w:val="0"/>
        <w:tabs>
          <w:tab w:val="left" w:pos="921"/>
        </w:tabs>
        <w:ind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0ABB55E1" wp14:editId="2535D3D4">
            <wp:extent cx="6204585" cy="270954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9FCB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sz w:val="24"/>
        </w:rPr>
      </w:pPr>
    </w:p>
    <w:p w14:paraId="56FF35D7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17C16621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数据库集群正常。</w:t>
      </w:r>
    </w:p>
    <w:p w14:paraId="7177BE7A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VCS</w:t>
      </w:r>
      <w:r>
        <w:rPr>
          <w:rFonts w:hint="eastAsia"/>
          <w:kern w:val="1"/>
          <w:sz w:val="24"/>
        </w:rPr>
        <w:t>集群正常。</w:t>
      </w:r>
    </w:p>
    <w:p w14:paraId="19D33AE5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57871E4F" w14:textId="77777777" w:rsidR="009A0843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kern w:val="1"/>
          <w:sz w:val="24"/>
        </w:rPr>
        <w:t>说明：</w:t>
      </w:r>
    </w:p>
    <w:p w14:paraId="75A2A299" w14:textId="77777777" w:rsidR="0087520E" w:rsidRPr="00B44E56" w:rsidRDefault="003D660C" w:rsidP="0087520E">
      <w:pPr>
        <w:numPr>
          <w:ilvl w:val="0"/>
          <w:numId w:val="7"/>
        </w:numPr>
        <w:rPr>
          <w:rFonts w:ascii="宋体" w:hAnsi="宋体"/>
          <w:sz w:val="24"/>
        </w:rPr>
      </w:pPr>
      <w:r>
        <w:rPr>
          <w:kern w:val="1"/>
          <w:sz w:val="24"/>
        </w:rPr>
        <w:t xml:space="preserve"> </w:t>
      </w:r>
      <w:r w:rsidR="0087520E">
        <w:rPr>
          <w:rFonts w:ascii="宋体" w:hAnsi="宋体" w:hint="eastAsia"/>
          <w:sz w:val="24"/>
        </w:rPr>
        <w:t>ECP</w:t>
      </w:r>
      <w:r w:rsidR="0087520E">
        <w:rPr>
          <w:rFonts w:ascii="宋体" w:hAnsi="宋体" w:cs="宋体" w:hint="eastAsia"/>
          <w:sz w:val="24"/>
        </w:rPr>
        <w:t>应用服务器的日志中</w:t>
      </w:r>
      <w:r w:rsidR="0087520E">
        <w:rPr>
          <w:rFonts w:ascii="宋体" w:hAnsi="宋体" w:hint="eastAsia"/>
          <w:sz w:val="24"/>
        </w:rPr>
        <w:t>存在报错（A19） 在周报中已经提了很久了，但是顾问还没反馈。</w:t>
      </w:r>
    </w:p>
    <w:p w14:paraId="7B44C8FB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18DF39B3" w14:textId="77777777" w:rsidR="00C20A97" w:rsidRDefault="00C20A97">
      <w:pPr>
        <w:pStyle w:val="4"/>
        <w:numPr>
          <w:ilvl w:val="0"/>
          <w:numId w:val="6"/>
        </w:numPr>
        <w:rPr>
          <w:kern w:val="1"/>
        </w:rPr>
      </w:pPr>
      <w:bookmarkStart w:id="53" w:name="_Toc477173821"/>
      <w:r>
        <w:rPr>
          <w:rFonts w:hint="eastAsia"/>
          <w:kern w:val="1"/>
        </w:rPr>
        <w:t>PI</w:t>
      </w:r>
      <w:r>
        <w:rPr>
          <w:rFonts w:hint="eastAsia"/>
          <w:kern w:val="1"/>
        </w:rPr>
        <w:t>生产环境</w:t>
      </w:r>
      <w:r>
        <w:rPr>
          <w:rFonts w:hint="eastAsia"/>
          <w:kern w:val="1"/>
        </w:rPr>
        <w:t>(PIP)</w:t>
      </w:r>
      <w:bookmarkEnd w:id="53"/>
    </w:p>
    <w:p w14:paraId="400F4DCA" w14:textId="017583C8" w:rsidR="004A2057" w:rsidRDefault="00C20A97" w:rsidP="004A2057">
      <w:pPr>
        <w:keepNext/>
        <w:rPr>
          <w:kern w:val="1"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PIP_10.1.2.21_3429_20170407_1035_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11D78CC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（</w:t>
      </w:r>
      <w:r>
        <w:rPr>
          <w:rFonts w:hint="eastAsia"/>
          <w:kern w:val="1"/>
          <w:sz w:val="24"/>
        </w:rPr>
        <w:t>APP1_CPU</w:t>
      </w:r>
      <w:r>
        <w:rPr>
          <w:rFonts w:hint="eastAsia"/>
          <w:kern w:val="1"/>
          <w:sz w:val="24"/>
        </w:rPr>
        <w:t>）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PIP_10.1.2.21_3431_20170407_1035_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9DF7A0" w14:textId="77777777" w:rsidR="00C20A97" w:rsidRDefault="0028448E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(APP1</w:t>
      </w:r>
      <w:r w:rsidR="00C20A97">
        <w:rPr>
          <w:rFonts w:hint="eastAsia"/>
          <w:kern w:val="1"/>
          <w:sz w:val="24"/>
        </w:rPr>
        <w:t>_MEM)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PIP_10.1.2.22_3436_20170407_1035_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6997E5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(APP2_CPU)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PIP_10.1.2.22_3438_20170407_1035_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DF38AD" w14:textId="77777777" w:rsidR="00C20A97" w:rsidRDefault="00C20A97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(APP2_MEM)</w:t>
      </w:r>
    </w:p>
    <w:p w14:paraId="2D8E006B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DB状况</w:t>
      </w:r>
    </w:p>
    <w:p w14:paraId="3BB2CBDC" w14:textId="0F2C73BB" w:rsidR="00A60BD5" w:rsidRDefault="00EE38AE" w:rsidP="003E21AE">
      <w:pPr>
        <w:widowControl w:val="0"/>
        <w:tabs>
          <w:tab w:val="left" w:pos="921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355FE1AF" wp14:editId="4793E106">
            <wp:extent cx="5953760" cy="39827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793C" w14:textId="050F2A10" w:rsidR="00C20A97" w:rsidRDefault="00EE38AE" w:rsidP="00A60BD5">
      <w:pPr>
        <w:widowControl w:val="0"/>
        <w:tabs>
          <w:tab w:val="left" w:pos="921"/>
        </w:tabs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 wp14:anchorId="3A61B657" wp14:editId="6006EF17">
            <wp:extent cx="6021705" cy="25266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C31F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 w:cs="宋体"/>
          <w:sz w:val="24"/>
        </w:rPr>
      </w:pPr>
    </w:p>
    <w:p w14:paraId="37E04B50" w14:textId="77777777" w:rsidR="00C20A97" w:rsidRDefault="00C20A97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32B607BE" w14:textId="77777777" w:rsidR="00C20A97" w:rsidRDefault="00C20A97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服务器日志无异常。</w:t>
      </w:r>
    </w:p>
    <w:p w14:paraId="0C53C909" w14:textId="77777777" w:rsidR="00C20A97" w:rsidRDefault="00B96619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</w:t>
      </w:r>
      <w:r w:rsidR="009B7761">
        <w:rPr>
          <w:rFonts w:hint="eastAsia"/>
          <w:kern w:val="1"/>
          <w:sz w:val="24"/>
        </w:rPr>
        <w:t>无异常</w:t>
      </w:r>
      <w:r w:rsidR="00C20A97">
        <w:rPr>
          <w:rFonts w:hint="eastAsia"/>
          <w:kern w:val="1"/>
          <w:sz w:val="24"/>
        </w:rPr>
        <w:t>。</w:t>
      </w:r>
    </w:p>
    <w:p w14:paraId="05541CEA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</w:p>
    <w:p w14:paraId="06E5EACB" w14:textId="77777777" w:rsidR="004A6132" w:rsidRDefault="00683E5F" w:rsidP="004A6132">
      <w:pPr>
        <w:pStyle w:val="4"/>
        <w:numPr>
          <w:ilvl w:val="0"/>
          <w:numId w:val="6"/>
        </w:numPr>
        <w:rPr>
          <w:kern w:val="1"/>
        </w:rPr>
      </w:pPr>
      <w:bookmarkStart w:id="54" w:name="_Toc477173822"/>
      <w:r>
        <w:rPr>
          <w:rFonts w:hint="eastAsia"/>
          <w:kern w:val="1"/>
        </w:rPr>
        <w:t>BW</w:t>
      </w:r>
      <w:r w:rsidR="00DB7B68">
        <w:rPr>
          <w:rFonts w:hint="eastAsia"/>
          <w:kern w:val="1"/>
        </w:rPr>
        <w:t>生产机</w:t>
      </w:r>
      <w:bookmarkEnd w:id="54"/>
    </w:p>
    <w:p w14:paraId="3D6D208C" w14:textId="77777777" w:rsidR="004A6132" w:rsidRDefault="004A6132" w:rsidP="004A6132">
      <w:pPr>
        <w:keepNext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DWDB_10.1.2.100_5049_20170407_1035_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17FE9D" w14:textId="77777777" w:rsidR="004A6132" w:rsidRDefault="004A6132" w:rsidP="004A6132">
      <w:pPr>
        <w:pStyle w:val="10"/>
        <w:jc w:val="center"/>
      </w:pPr>
      <w:r>
        <w:rPr>
          <w:rFonts w:hint="eastAsia"/>
        </w:rPr>
        <w:t>(BWP_CPU)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DWDB_10.1.2.100_5051_20170407_1035_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C2CAEA" w14:textId="77777777" w:rsidR="004A6132" w:rsidRDefault="004A6132" w:rsidP="004A6132">
      <w:pPr>
        <w:pStyle w:val="10"/>
        <w:jc w:val="center"/>
      </w:pPr>
      <w:r>
        <w:rPr>
          <w:rFonts w:hint="eastAsia"/>
        </w:rPr>
        <w:t>(BWP_MEM)</w:t>
      </w:r>
    </w:p>
    <w:p w14:paraId="61EF389D" w14:textId="77777777" w:rsidR="004A6132" w:rsidRDefault="004A6132" w:rsidP="004A6132">
      <w:pPr>
        <w:keepNext/>
        <w:rPr>
          <w:kern w:val="1"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DB状况</w:t>
      </w:r>
    </w:p>
    <w:p w14:paraId="315BD56C" w14:textId="31A1BBD4" w:rsidR="004A6132" w:rsidRDefault="00EE38AE" w:rsidP="004A6132">
      <w:pPr>
        <w:pStyle w:val="10"/>
        <w:jc w:val="center"/>
      </w:pPr>
      <w:r>
        <w:rPr>
          <w:rFonts w:hint="eastAsia"/>
          <w:noProof/>
        </w:rPr>
        <w:drawing>
          <wp:inline distT="0" distB="0" distL="0" distR="0" wp14:anchorId="288A171C" wp14:editId="18F2B1F5">
            <wp:extent cx="6204585" cy="262826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69C6" w14:textId="77777777" w:rsidR="00757195" w:rsidRDefault="00683E5F" w:rsidP="004A6132">
      <w:pPr>
        <w:pStyle w:val="10"/>
        <w:jc w:val="center"/>
      </w:pPr>
      <w:r>
        <w:rPr>
          <w:rFonts w:hint="eastAsia"/>
        </w:rPr>
        <w:t>(</w:t>
      </w:r>
      <w:proofErr w:type="spellStart"/>
      <w:r>
        <w:rPr>
          <w:rFonts w:hint="eastAsia"/>
        </w:rPr>
        <w:t>BWP_tablespace</w:t>
      </w:r>
      <w:proofErr w:type="spellEnd"/>
      <w:r>
        <w:rPr>
          <w:rFonts w:hint="eastAsia"/>
        </w:rPr>
        <w:t>)</w:t>
      </w:r>
    </w:p>
    <w:p w14:paraId="3C41AD18" w14:textId="77777777" w:rsidR="00683E5F" w:rsidRDefault="00683E5F" w:rsidP="004A6132">
      <w:pPr>
        <w:pStyle w:val="10"/>
        <w:jc w:val="center"/>
      </w:pPr>
    </w:p>
    <w:p w14:paraId="3E9A353B" w14:textId="77777777" w:rsidR="00683E5F" w:rsidRDefault="00683E5F" w:rsidP="00683E5F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3CF8E529" w14:textId="77777777" w:rsidR="00683E5F" w:rsidRDefault="00683E5F" w:rsidP="00683E5F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服务器日志无异常。</w:t>
      </w:r>
    </w:p>
    <w:p w14:paraId="337C2FBC" w14:textId="77777777" w:rsidR="00757195" w:rsidRDefault="00683E5F" w:rsidP="00683E5F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数据库日志无异常。</w:t>
      </w:r>
    </w:p>
    <w:p w14:paraId="3E4010F8" w14:textId="77777777" w:rsidR="00683E5F" w:rsidRPr="00683E5F" w:rsidRDefault="00683E5F" w:rsidP="00683E5F">
      <w:pPr>
        <w:pStyle w:val="4"/>
        <w:numPr>
          <w:ilvl w:val="0"/>
          <w:numId w:val="6"/>
        </w:numPr>
        <w:rPr>
          <w:kern w:val="1"/>
        </w:rPr>
      </w:pPr>
      <w:bookmarkStart w:id="55" w:name="_Toc477173823"/>
      <w:r>
        <w:rPr>
          <w:rFonts w:hint="eastAsia"/>
          <w:kern w:val="1"/>
        </w:rPr>
        <w:t>BO</w:t>
      </w:r>
      <w:r>
        <w:rPr>
          <w:rFonts w:hint="eastAsia"/>
          <w:kern w:val="1"/>
        </w:rPr>
        <w:t>生产机</w:t>
      </w:r>
      <w:bookmarkEnd w:id="55"/>
    </w:p>
    <w:p w14:paraId="3AD7D37C" w14:textId="77777777" w:rsidR="00683E5F" w:rsidRDefault="00683E5F" w:rsidP="00683E5F">
      <w:pPr>
        <w:keepNext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APP OS状况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BO_10.1.2.101_5132_20170407_1035_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6BEB2F" w14:textId="77777777" w:rsidR="00683E5F" w:rsidRDefault="00683E5F" w:rsidP="00683E5F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(BOP_CPU)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BO_10.1.2.101_5134_20170407_1035_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68719B" w14:textId="77777777" w:rsidR="00683E5F" w:rsidRDefault="00683E5F" w:rsidP="00683E5F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kern w:val="1"/>
          <w:sz w:val="24"/>
        </w:rPr>
        <w:t>(BOP_MEM)</w:t>
      </w:r>
    </w:p>
    <w:p w14:paraId="5FDB1BD3" w14:textId="77777777" w:rsidR="008C2405" w:rsidRDefault="008C2405" w:rsidP="008C2405">
      <w:pPr>
        <w:widowControl w:val="0"/>
        <w:tabs>
          <w:tab w:val="left" w:pos="921"/>
        </w:tabs>
        <w:ind w:firstLine="480"/>
        <w:rPr>
          <w:kern w:val="1"/>
          <w:sz w:val="24"/>
        </w:rPr>
      </w:pPr>
    </w:p>
    <w:p w14:paraId="73C769A8" w14:textId="77777777" w:rsidR="00683E5F" w:rsidRDefault="00683E5F" w:rsidP="00683E5F">
      <w:pPr>
        <w:keepNext/>
        <w:rPr>
          <w:kern w:val="1"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 xml:space="preserve">DB状况 </w:t>
      </w:r>
    </w:p>
    <w:p w14:paraId="442D4379" w14:textId="20EAD66D" w:rsidR="00A60BD5" w:rsidRDefault="00EE38AE" w:rsidP="006646F8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noProof/>
          <w:kern w:val="1"/>
          <w:sz w:val="24"/>
        </w:rPr>
        <w:drawing>
          <wp:inline distT="0" distB="0" distL="0" distR="0" wp14:anchorId="47934CD9" wp14:editId="4696C405">
            <wp:extent cx="5953760" cy="3874135"/>
            <wp:effectExtent l="0" t="0" r="0" b="1206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5319" w14:textId="0D783AB4" w:rsidR="006646F8" w:rsidRDefault="00EE38AE" w:rsidP="006646F8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  <w:r>
        <w:rPr>
          <w:rFonts w:hint="eastAsia"/>
          <w:noProof/>
          <w:kern w:val="1"/>
          <w:sz w:val="24"/>
        </w:rPr>
        <w:drawing>
          <wp:inline distT="0" distB="0" distL="0" distR="0" wp14:anchorId="78F7EADC" wp14:editId="75D87E75">
            <wp:extent cx="6007735" cy="2418080"/>
            <wp:effectExtent l="0" t="0" r="1206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AD43" w14:textId="77777777" w:rsidR="00C54FD5" w:rsidRDefault="00C54FD5" w:rsidP="006646F8">
      <w:pPr>
        <w:widowControl w:val="0"/>
        <w:tabs>
          <w:tab w:val="left" w:pos="921"/>
        </w:tabs>
        <w:ind w:firstLine="480"/>
        <w:jc w:val="center"/>
        <w:rPr>
          <w:kern w:val="1"/>
          <w:sz w:val="24"/>
        </w:rPr>
      </w:pPr>
    </w:p>
    <w:p w14:paraId="7D95D29B" w14:textId="77777777" w:rsidR="006F712D" w:rsidRDefault="006F712D" w:rsidP="006F712D">
      <w:pPr>
        <w:keepNext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系统日志</w:t>
      </w:r>
    </w:p>
    <w:p w14:paraId="77BD7A78" w14:textId="77777777" w:rsidR="006F712D" w:rsidRDefault="006F712D" w:rsidP="006F712D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服务器日志无异常。</w:t>
      </w:r>
    </w:p>
    <w:p w14:paraId="3B1038AB" w14:textId="77777777" w:rsidR="006F712D" w:rsidRDefault="006F712D" w:rsidP="006F712D">
      <w:pPr>
        <w:widowControl w:val="0"/>
        <w:tabs>
          <w:tab w:val="left" w:pos="921"/>
        </w:tabs>
        <w:ind w:firstLine="48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数据库日志无异常。</w:t>
      </w:r>
    </w:p>
    <w:p w14:paraId="785AC153" w14:textId="77777777" w:rsidR="00683E5F" w:rsidRPr="00683E5F" w:rsidRDefault="00683E5F" w:rsidP="008C2405">
      <w:pPr>
        <w:widowControl w:val="0"/>
        <w:tabs>
          <w:tab w:val="left" w:pos="921"/>
        </w:tabs>
        <w:rPr>
          <w:kern w:val="1"/>
          <w:sz w:val="24"/>
        </w:rPr>
      </w:pPr>
    </w:p>
    <w:p w14:paraId="4CB778C0" w14:textId="77777777" w:rsidR="00A04F0E" w:rsidRDefault="00DB7B68" w:rsidP="00A04F0E">
      <w:pPr>
        <w:pStyle w:val="4"/>
        <w:numPr>
          <w:ilvl w:val="0"/>
          <w:numId w:val="6"/>
        </w:numPr>
        <w:rPr>
          <w:kern w:val="1"/>
        </w:rPr>
      </w:pPr>
      <w:bookmarkStart w:id="56" w:name="_Toc477173824"/>
      <w:r>
        <w:rPr>
          <w:rFonts w:hint="eastAsia"/>
          <w:kern w:val="1"/>
        </w:rPr>
        <w:lastRenderedPageBreak/>
        <w:t>EP</w:t>
      </w:r>
      <w:r>
        <w:rPr>
          <w:rFonts w:hint="eastAsia"/>
          <w:kern w:val="1"/>
        </w:rPr>
        <w:t>生</w:t>
      </w:r>
      <w:r w:rsidR="00A04F0E">
        <w:rPr>
          <w:rFonts w:hint="eastAsia"/>
          <w:kern w:val="1"/>
        </w:rPr>
        <w:t>产机</w:t>
      </w:r>
      <w:bookmarkEnd w:id="56"/>
    </w:p>
    <w:p w14:paraId="19573FEB" w14:textId="0FF1E60A" w:rsidR="00450F77" w:rsidRDefault="00A04F0E" w:rsidP="00450F77">
      <w:pPr>
        <w:keepNext/>
        <w:rPr>
          <w:rFonts w:ascii="宋体" w:hAnsi="宋体" w:cs="宋体"/>
          <w:b/>
          <w:sz w:val="24"/>
        </w:rPr>
      </w:pPr>
      <w:r w:rsidRPr="009644CB">
        <w:rPr>
          <w:rFonts w:ascii="宋体" w:hAnsi="宋体" w:cs="宋体" w:hint="eastAsia"/>
          <w:b/>
          <w:sz w:val="24"/>
        </w:rPr>
        <w:t>APP OS状况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P_10.1.2.105_5211_20170407_1035_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738EE9D" w14:textId="77777777" w:rsidR="00DA2474" w:rsidRPr="00F91A81" w:rsidRDefault="00DA2474" w:rsidP="00DA2474">
      <w:pPr>
        <w:pStyle w:val="10"/>
        <w:jc w:val="center"/>
        <w:rPr>
          <w:noProof/>
          <w:sz w:val="24"/>
        </w:rPr>
      </w:pPr>
      <w:r w:rsidRPr="00F91A81">
        <w:rPr>
          <w:rFonts w:hint="eastAsia"/>
          <w:noProof/>
          <w:sz w:val="24"/>
        </w:rPr>
        <w:t>（</w:t>
      </w:r>
      <w:r w:rsidRPr="00F91A81">
        <w:rPr>
          <w:rFonts w:hint="eastAsia"/>
          <w:noProof/>
          <w:sz w:val="24"/>
        </w:rPr>
        <w:t>EP_CPU_APP1</w:t>
      </w:r>
      <w:r w:rsidRPr="00F91A81">
        <w:rPr>
          <w:rFonts w:hint="eastAsia"/>
          <w:noProof/>
          <w:sz w:val="24"/>
        </w:rPr>
        <w:t>）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P_10.1.2.105_5213_20170407_1035_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18C6FB" w14:textId="77777777" w:rsidR="00DA2474" w:rsidRPr="00F91A81" w:rsidRDefault="00DA2474" w:rsidP="008C2405">
      <w:pPr>
        <w:pStyle w:val="10"/>
        <w:jc w:val="center"/>
        <w:rPr>
          <w:noProof/>
          <w:sz w:val="24"/>
        </w:rPr>
      </w:pPr>
      <w:r w:rsidRPr="00F91A81">
        <w:rPr>
          <w:rFonts w:hint="eastAsia"/>
          <w:noProof/>
          <w:sz w:val="24"/>
        </w:rPr>
        <w:t>(EP_MEM_APP1)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P_10.1.2.106_5221_20170407_1035_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471904" w14:textId="77777777" w:rsidR="00DA2474" w:rsidRDefault="00DA2474" w:rsidP="00EB3650">
      <w:pPr>
        <w:pStyle w:val="10"/>
        <w:jc w:val="center"/>
        <w:rPr>
          <w:rFonts w:ascii="宋体" w:hAnsi="宋体" w:cs="宋体"/>
          <w:b/>
          <w:noProof/>
          <w:sz w:val="24"/>
        </w:rPr>
      </w:pPr>
      <w:r w:rsidRPr="00F91A81">
        <w:rPr>
          <w:rFonts w:hint="eastAsia"/>
          <w:noProof/>
          <w:sz w:val="24"/>
        </w:rPr>
        <w:t>(EP_CPU_APP2)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P_10.1.2.106_5223_20170407_1035_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B8BB5E" w14:textId="77777777" w:rsidR="00EB3650" w:rsidRDefault="00EB3650" w:rsidP="00EB3650">
      <w:pPr>
        <w:pStyle w:val="1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(EP_MEM_APP2)</w:t>
      </w:r>
    </w:p>
    <w:p>
      <w:r>
        <w:drawing>
          <wp:inline xmlns:a="http://schemas.openxmlformats.org/drawingml/2006/main" xmlns:pic="http://schemas.openxmlformats.org/drawingml/2006/picture">
            <wp:extent cx="6120000" cy="2770866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P_10.1.2.102_5161_20170407_1035_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708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ED3868" w14:textId="77777777" w:rsidR="00EB3650" w:rsidRDefault="00EB3650" w:rsidP="00EB3650">
      <w:pPr>
        <w:pStyle w:val="1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(EP_CPU_APP3)</w:t>
      </w:r>
    </w:p>
    <w:p>
      <w:r>
        <w:drawing>
          <wp:inline xmlns:a="http://schemas.openxmlformats.org/drawingml/2006/main" xmlns:pic="http://schemas.openxmlformats.org/drawingml/2006/picture">
            <wp:extent cx="6120000" cy="234921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S_SAP_EP_10.1.2.102_5163_20170407_1035_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5B952A" w14:textId="77777777" w:rsidR="00EB3650" w:rsidRPr="00EB3650" w:rsidRDefault="00EB3650" w:rsidP="00EB3650">
      <w:pPr>
        <w:pStyle w:val="1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(EP_MEM_APP3)</w:t>
      </w:r>
    </w:p>
    <w:p w14:paraId="437632EA" w14:textId="77777777" w:rsidR="00A04F0E" w:rsidRPr="009644CB" w:rsidRDefault="00A04F0E" w:rsidP="009644CB">
      <w:pPr>
        <w:keepNext/>
        <w:rPr>
          <w:rFonts w:ascii="宋体" w:hAnsi="宋体" w:cs="宋体"/>
          <w:b/>
          <w:sz w:val="24"/>
        </w:rPr>
      </w:pPr>
      <w:r w:rsidRPr="009644CB">
        <w:rPr>
          <w:rFonts w:ascii="宋体" w:hAnsi="宋体" w:cs="宋体" w:hint="eastAsia"/>
          <w:b/>
          <w:sz w:val="24"/>
        </w:rPr>
        <w:t>DB状况</w:t>
      </w:r>
    </w:p>
    <w:p w14:paraId="288C1FDD" w14:textId="7B1B6349" w:rsidR="003E73FB" w:rsidRDefault="00EE38AE" w:rsidP="003E73FB">
      <w:pPr>
        <w:pStyle w:val="1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91D8DA6" wp14:editId="1D08F13D">
            <wp:extent cx="6007735" cy="3589655"/>
            <wp:effectExtent l="0" t="0" r="1206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277F" w14:textId="3E700A34" w:rsidR="003E73FB" w:rsidRDefault="00EE38AE" w:rsidP="003E73FB">
      <w:pPr>
        <w:pStyle w:val="10"/>
        <w:jc w:val="center"/>
        <w:rPr>
          <w:b/>
          <w:kern w:val="0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1DCFE369" wp14:editId="71B817A5">
            <wp:extent cx="6007735" cy="3589655"/>
            <wp:effectExtent l="0" t="0" r="1206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EE2E" w14:textId="77777777" w:rsidR="00A04F0E" w:rsidRPr="009644CB" w:rsidRDefault="00A04F0E" w:rsidP="009644CB">
      <w:pPr>
        <w:keepNext/>
        <w:rPr>
          <w:rFonts w:ascii="宋体" w:hAnsi="宋体" w:cs="宋体"/>
          <w:b/>
          <w:sz w:val="24"/>
        </w:rPr>
      </w:pPr>
      <w:r w:rsidRPr="009644CB">
        <w:rPr>
          <w:rFonts w:ascii="宋体" w:hAnsi="宋体" w:cs="宋体" w:hint="eastAsia"/>
          <w:b/>
          <w:sz w:val="24"/>
        </w:rPr>
        <w:t>系统日志</w:t>
      </w:r>
    </w:p>
    <w:p w14:paraId="50E039A5" w14:textId="77777777" w:rsidR="00156012" w:rsidRDefault="00156012" w:rsidP="00156012">
      <w:pPr>
        <w:widowControl w:val="0"/>
        <w:tabs>
          <w:tab w:val="left" w:pos="1529"/>
        </w:tabs>
        <w:ind w:firstLine="480"/>
        <w:jc w:val="both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    </w:t>
      </w:r>
      <w:r>
        <w:rPr>
          <w:rFonts w:ascii="宋体" w:hAnsi="宋体" w:cs="宋体" w:hint="eastAsia"/>
          <w:sz w:val="24"/>
        </w:rPr>
        <w:t>服务器日志无异常。</w:t>
      </w:r>
    </w:p>
    <w:p w14:paraId="45104E1A" w14:textId="77777777" w:rsidR="00156012" w:rsidRPr="00156012" w:rsidRDefault="00156012" w:rsidP="00156012">
      <w:pPr>
        <w:widowControl w:val="0"/>
        <w:tabs>
          <w:tab w:val="left" w:pos="921"/>
        </w:tabs>
        <w:ind w:firstLineChars="400" w:firstLine="960"/>
        <w:jc w:val="both"/>
        <w:rPr>
          <w:kern w:val="1"/>
          <w:sz w:val="24"/>
        </w:rPr>
      </w:pPr>
      <w:r>
        <w:rPr>
          <w:rFonts w:hint="eastAsia"/>
          <w:kern w:val="1"/>
          <w:sz w:val="24"/>
        </w:rPr>
        <w:t>数据库日志无异常。</w:t>
      </w:r>
    </w:p>
    <w:p w14:paraId="1D910926" w14:textId="77777777" w:rsidR="00C20A97" w:rsidRDefault="00C20A97">
      <w:pPr>
        <w:pStyle w:val="2"/>
        <w:numPr>
          <w:ilvl w:val="0"/>
          <w:numId w:val="5"/>
        </w:numPr>
      </w:pPr>
      <w:bookmarkStart w:id="57" w:name="__RefHeading__54_81486892"/>
      <w:bookmarkStart w:id="58" w:name="__RefHeading__86_1004794411"/>
      <w:bookmarkStart w:id="59" w:name="_Toc477173825"/>
      <w:bookmarkEnd w:id="57"/>
      <w:bookmarkEnd w:id="58"/>
      <w:r>
        <w:rPr>
          <w:rFonts w:hint="eastAsia"/>
        </w:rPr>
        <w:t>操作系统总体说明</w:t>
      </w:r>
      <w:bookmarkEnd w:id="59"/>
    </w:p>
    <w:p w14:paraId="6018B824" w14:textId="77777777" w:rsidR="00C20A97" w:rsidRDefault="00C20A97">
      <w:pPr>
        <w:widowControl w:val="0"/>
        <w:tabs>
          <w:tab w:val="left" w:pos="921"/>
        </w:tabs>
        <w:ind w:firstLine="480"/>
        <w:jc w:val="both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以上性能图总体正常。相关情况说明如下：</w:t>
      </w:r>
    </w:p>
    <w:p w14:paraId="2F5D25E7" w14:textId="77777777" w:rsidR="00C20A97" w:rsidRDefault="00C20A97" w:rsidP="00504EAA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目前</w:t>
      </w:r>
      <w:r>
        <w:rPr>
          <w:rFonts w:ascii="宋体" w:hAnsi="宋体" w:hint="eastAsia"/>
          <w:sz w:val="24"/>
        </w:rPr>
        <w:t>应用服务器，</w:t>
      </w:r>
      <w:r>
        <w:rPr>
          <w:rFonts w:ascii="宋体" w:hAnsi="宋体"/>
          <w:sz w:val="24"/>
        </w:rPr>
        <w:t>数据库服务器的性能正常，可以满足当前</w:t>
      </w:r>
      <w:r>
        <w:rPr>
          <w:rFonts w:ascii="宋体" w:hAnsi="宋体" w:hint="eastAsia"/>
          <w:sz w:val="24"/>
        </w:rPr>
        <w:t>业务</w:t>
      </w:r>
      <w:r>
        <w:rPr>
          <w:rFonts w:ascii="宋体" w:hAnsi="宋体"/>
          <w:sz w:val="24"/>
        </w:rPr>
        <w:t>需求。</w:t>
      </w:r>
    </w:p>
    <w:p w14:paraId="2383ED2E" w14:textId="77777777" w:rsidR="00C20A97" w:rsidRDefault="00C20A97">
      <w:pPr>
        <w:pStyle w:val="1"/>
        <w:numPr>
          <w:ilvl w:val="0"/>
          <w:numId w:val="2"/>
        </w:numPr>
      </w:pPr>
      <w:bookmarkStart w:id="60" w:name="__RefHeading__68_81486892"/>
      <w:bookmarkStart w:id="61" w:name="__RefHeading__100_1004794411"/>
      <w:bookmarkStart w:id="62" w:name="_Toc477173826"/>
      <w:bookmarkEnd w:id="60"/>
      <w:bookmarkEnd w:id="61"/>
      <w:r>
        <w:lastRenderedPageBreak/>
        <w:t>系统备份完成状况</w:t>
      </w:r>
      <w:bookmarkEnd w:id="62"/>
    </w:p>
    <w:p w14:paraId="172EC485" w14:textId="77777777" w:rsidR="00C20A97" w:rsidRDefault="00C20A97">
      <w:pPr>
        <w:pStyle w:val="3"/>
        <w:ind w:left="0" w:firstLine="0"/>
      </w:pPr>
      <w:bookmarkStart w:id="63" w:name="__RefHeading__70_81486892"/>
      <w:bookmarkStart w:id="64" w:name="__RefHeading__102_1004794411"/>
      <w:bookmarkStart w:id="65" w:name="_Toc477173827"/>
      <w:bookmarkEnd w:id="63"/>
      <w:bookmarkEnd w:id="64"/>
      <w:r>
        <w:rPr>
          <w:rFonts w:hint="eastAsia"/>
        </w:rPr>
        <w:t>5.1</w:t>
      </w:r>
      <w:r>
        <w:t>备份</w:t>
      </w:r>
      <w:r>
        <w:rPr>
          <w:rFonts w:hint="eastAsia"/>
        </w:rPr>
        <w:t>策略</w:t>
      </w:r>
      <w:r>
        <w:t>描述</w:t>
      </w:r>
      <w:bookmarkEnd w:id="65"/>
    </w:p>
    <w:p w14:paraId="7835EEBD" w14:textId="77777777" w:rsidR="00C20A97" w:rsidRDefault="00C20A97">
      <w:pPr>
        <w:pStyle w:val="10"/>
        <w:ind w:firstLine="420"/>
        <w:rPr>
          <w:rFonts w:ascii="Arial" w:hAnsi="Arial" w:cs="Arial"/>
        </w:rPr>
      </w:pPr>
      <w:r>
        <w:rPr>
          <w:rFonts w:ascii="Arial" w:hAnsi="Arial" w:cs="Arial"/>
        </w:rPr>
        <w:t>当前</w:t>
      </w:r>
      <w:r>
        <w:rPr>
          <w:rFonts w:ascii="Arial" w:hAnsi="Arial" w:cs="Arial" w:hint="eastAsia"/>
        </w:rPr>
        <w:t>SAP</w:t>
      </w:r>
      <w:r>
        <w:rPr>
          <w:rFonts w:ascii="Arial" w:hAnsi="Arial" w:cs="Arial" w:hint="eastAsia"/>
        </w:rPr>
        <w:t>环境</w:t>
      </w:r>
      <w:r>
        <w:rPr>
          <w:rFonts w:ascii="Arial" w:hAnsi="Arial" w:cs="Arial"/>
        </w:rPr>
        <w:t>采用</w:t>
      </w:r>
      <w:r>
        <w:rPr>
          <w:rFonts w:ascii="Arial" w:hAnsi="Arial" w:cs="Arial" w:hint="eastAsia"/>
        </w:rPr>
        <w:t>定义备份任务和手工备份相结合的方式。</w:t>
      </w:r>
      <w:r>
        <w:rPr>
          <w:rFonts w:ascii="Arial" w:hAnsi="Arial" w:cs="Arial"/>
        </w:rPr>
        <w:t>虚拟化环境是已经</w:t>
      </w:r>
      <w:r>
        <w:rPr>
          <w:rFonts w:ascii="Arial" w:hAnsi="Arial" w:cs="Arial" w:hint="eastAsia"/>
        </w:rPr>
        <w:t>采用硬件环境的保护，</w:t>
      </w:r>
      <w:r w:rsidR="00CD5E78">
        <w:rPr>
          <w:rFonts w:ascii="Arial" w:hAnsi="Arial" w:cs="Arial" w:hint="eastAsia"/>
        </w:rPr>
        <w:t>现在已经使用</w:t>
      </w:r>
      <w:r w:rsidR="00CD5E78">
        <w:rPr>
          <w:rFonts w:ascii="Arial" w:hAnsi="Arial" w:cs="Arial" w:hint="eastAsia"/>
        </w:rPr>
        <w:t>NBU</w:t>
      </w:r>
      <w:r w:rsidR="00CD5E78">
        <w:rPr>
          <w:rFonts w:ascii="Arial" w:hAnsi="Arial" w:cs="Arial" w:hint="eastAsia"/>
        </w:rPr>
        <w:t>备份策略</w:t>
      </w:r>
      <w:r>
        <w:rPr>
          <w:rFonts w:ascii="Arial" w:hAnsi="Arial" w:cs="Arial"/>
        </w:rPr>
        <w:t>。</w:t>
      </w:r>
    </w:p>
    <w:tbl>
      <w:tblPr>
        <w:tblW w:w="75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0"/>
        <w:gridCol w:w="1159"/>
        <w:gridCol w:w="1062"/>
        <w:gridCol w:w="1065"/>
        <w:gridCol w:w="1157"/>
        <w:gridCol w:w="1111"/>
        <w:gridCol w:w="851"/>
      </w:tblGrid>
      <w:tr w:rsidR="00656EFD" w14:paraId="50DF5AB8" w14:textId="77777777" w:rsidTr="008C2405">
        <w:trPr>
          <w:jc w:val="center"/>
        </w:trPr>
        <w:tc>
          <w:tcPr>
            <w:tcW w:w="1110" w:type="dxa"/>
            <w:shd w:val="clear" w:color="auto" w:fill="8DB3E2"/>
          </w:tcPr>
          <w:p w14:paraId="4814D35A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系统名称</w:t>
            </w:r>
          </w:p>
        </w:tc>
        <w:tc>
          <w:tcPr>
            <w:tcW w:w="1159" w:type="dxa"/>
            <w:shd w:val="clear" w:color="auto" w:fill="8DB3E2"/>
          </w:tcPr>
          <w:p w14:paraId="61FD05ED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软件</w:t>
            </w:r>
          </w:p>
          <w:p w14:paraId="42D933F5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备份情况</w:t>
            </w:r>
          </w:p>
        </w:tc>
        <w:tc>
          <w:tcPr>
            <w:tcW w:w="1062" w:type="dxa"/>
            <w:shd w:val="clear" w:color="auto" w:fill="8DB3E2"/>
          </w:tcPr>
          <w:p w14:paraId="21AB1632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DB</w:t>
            </w:r>
            <w:r>
              <w:rPr>
                <w:rFonts w:ascii="Arial" w:hAnsi="Arial" w:cs="Arial" w:hint="eastAsia"/>
                <w:b/>
              </w:rPr>
              <w:t>归档</w:t>
            </w:r>
          </w:p>
          <w:p w14:paraId="3B7F4DFD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备份情况</w:t>
            </w:r>
          </w:p>
        </w:tc>
        <w:tc>
          <w:tcPr>
            <w:tcW w:w="1065" w:type="dxa"/>
            <w:shd w:val="clear" w:color="auto" w:fill="8DB3E2"/>
          </w:tcPr>
          <w:p w14:paraId="1DDFA3E0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DB</w:t>
            </w:r>
            <w:r>
              <w:rPr>
                <w:rFonts w:ascii="Arial" w:hAnsi="Arial" w:cs="Arial" w:hint="eastAsia"/>
                <w:b/>
              </w:rPr>
              <w:t>增量</w:t>
            </w:r>
          </w:p>
          <w:p w14:paraId="279E8E5C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备份情况</w:t>
            </w:r>
          </w:p>
        </w:tc>
        <w:tc>
          <w:tcPr>
            <w:tcW w:w="1157" w:type="dxa"/>
            <w:shd w:val="clear" w:color="auto" w:fill="8DB3E2"/>
          </w:tcPr>
          <w:p w14:paraId="08C82BED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DB</w:t>
            </w:r>
            <w:r>
              <w:rPr>
                <w:rFonts w:ascii="Arial" w:hAnsi="Arial" w:cs="Arial" w:hint="eastAsia"/>
                <w:b/>
              </w:rPr>
              <w:t>全备</w:t>
            </w:r>
          </w:p>
          <w:p w14:paraId="0249E809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情况</w:t>
            </w:r>
          </w:p>
        </w:tc>
        <w:tc>
          <w:tcPr>
            <w:tcW w:w="1111" w:type="dxa"/>
            <w:shd w:val="clear" w:color="auto" w:fill="8DB3E2"/>
          </w:tcPr>
          <w:p w14:paraId="685758F0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发起方式</w:t>
            </w:r>
          </w:p>
        </w:tc>
        <w:tc>
          <w:tcPr>
            <w:tcW w:w="851" w:type="dxa"/>
            <w:shd w:val="clear" w:color="auto" w:fill="8DB3E2"/>
          </w:tcPr>
          <w:p w14:paraId="79FBEDD1" w14:textId="77777777" w:rsidR="00656EFD" w:rsidRDefault="00656EFD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保存周期</w:t>
            </w:r>
          </w:p>
        </w:tc>
      </w:tr>
      <w:tr w:rsidR="00656EFD" w14:paraId="75409FE0" w14:textId="77777777" w:rsidTr="008C2405">
        <w:trPr>
          <w:jc w:val="center"/>
        </w:trPr>
        <w:tc>
          <w:tcPr>
            <w:tcW w:w="1110" w:type="dxa"/>
          </w:tcPr>
          <w:p w14:paraId="23A81EFC" w14:textId="77777777" w:rsidR="00656EFD" w:rsidRDefault="00656EFD">
            <w:pPr>
              <w:pStyle w:val="10"/>
              <w:ind w:firstLine="0"/>
            </w:pPr>
            <w:r>
              <w:rPr>
                <w:rFonts w:hint="eastAsia"/>
              </w:rPr>
              <w:t>ECD</w:t>
            </w:r>
            <w:r>
              <w:rPr>
                <w:rFonts w:hint="eastAsia"/>
              </w:rPr>
              <w:t>开发</w:t>
            </w:r>
          </w:p>
        </w:tc>
        <w:tc>
          <w:tcPr>
            <w:tcW w:w="1159" w:type="dxa"/>
          </w:tcPr>
          <w:p w14:paraId="03B970BC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7C267ED6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6BDCCDD4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</w:t>
            </w:r>
            <w:r w:rsidR="008101FB">
              <w:rPr>
                <w:rFonts w:ascii="Arial" w:hAnsi="Arial" w:cs="Arial" w:hint="eastAsia"/>
              </w:rPr>
              <w:t>天</w:t>
            </w:r>
          </w:p>
        </w:tc>
        <w:tc>
          <w:tcPr>
            <w:tcW w:w="1065" w:type="dxa"/>
          </w:tcPr>
          <w:p w14:paraId="10D1220C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4213ECB8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116D17D4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2137D05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656EFD" w14:paraId="7BC275FF" w14:textId="77777777" w:rsidTr="008C2405">
        <w:trPr>
          <w:jc w:val="center"/>
        </w:trPr>
        <w:tc>
          <w:tcPr>
            <w:tcW w:w="1110" w:type="dxa"/>
          </w:tcPr>
          <w:p w14:paraId="4B424165" w14:textId="77777777" w:rsidR="00656EFD" w:rsidRDefault="00656EFD">
            <w:pPr>
              <w:pStyle w:val="10"/>
              <w:ind w:firstLine="0"/>
            </w:pPr>
            <w:r>
              <w:rPr>
                <w:rFonts w:hint="eastAsia"/>
              </w:rPr>
              <w:t>ECQ</w:t>
            </w:r>
            <w:r>
              <w:rPr>
                <w:rFonts w:hint="eastAsia"/>
              </w:rPr>
              <w:t>测试</w:t>
            </w:r>
          </w:p>
        </w:tc>
        <w:tc>
          <w:tcPr>
            <w:tcW w:w="1159" w:type="dxa"/>
          </w:tcPr>
          <w:p w14:paraId="47D3A49F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1D5F34F1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687EB87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6077D944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0D6E156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7E8FA610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7E29D8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656EFD" w14:paraId="300ED564" w14:textId="77777777" w:rsidTr="008C2405">
        <w:trPr>
          <w:jc w:val="center"/>
        </w:trPr>
        <w:tc>
          <w:tcPr>
            <w:tcW w:w="1110" w:type="dxa"/>
            <w:vAlign w:val="center"/>
          </w:tcPr>
          <w:p w14:paraId="6E35A0AF" w14:textId="77777777" w:rsidR="00656EFD" w:rsidRDefault="00656EFD">
            <w:pPr>
              <w:pStyle w:val="10"/>
              <w:ind w:firstLine="0"/>
            </w:pPr>
            <w:r>
              <w:rPr>
                <w:rFonts w:hint="eastAsia"/>
              </w:rPr>
              <w:t>ECP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1A624CE4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482C8F49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7081AFCB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3A41FB81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105A47FA" w14:textId="77777777" w:rsidR="00656EFD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7287F990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57E0EE8" w14:textId="77777777" w:rsidR="00656EFD" w:rsidRDefault="00656EFD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  <w:r w:rsidR="00C54FD5">
              <w:rPr>
                <w:rFonts w:ascii="Arial" w:hAnsi="Arial" w:cs="Arial" w:hint="eastAsia"/>
              </w:rPr>
              <w:t>月</w:t>
            </w:r>
          </w:p>
        </w:tc>
      </w:tr>
      <w:tr w:rsidR="008101FB" w14:paraId="4D0A52E5" w14:textId="77777777" w:rsidTr="008C2405">
        <w:trPr>
          <w:jc w:val="center"/>
        </w:trPr>
        <w:tc>
          <w:tcPr>
            <w:tcW w:w="1110" w:type="dxa"/>
          </w:tcPr>
          <w:p w14:paraId="441D2183" w14:textId="77777777" w:rsidR="008101FB" w:rsidRDefault="008101FB">
            <w:pPr>
              <w:pStyle w:val="10"/>
              <w:ind w:firstLine="0"/>
            </w:pPr>
            <w:r>
              <w:rPr>
                <w:rFonts w:hint="eastAsia"/>
              </w:rPr>
              <w:t>PIO</w:t>
            </w:r>
            <w:r>
              <w:rPr>
                <w:rFonts w:hint="eastAsia"/>
              </w:rPr>
              <w:t>开发</w:t>
            </w:r>
          </w:p>
        </w:tc>
        <w:tc>
          <w:tcPr>
            <w:tcW w:w="1159" w:type="dxa"/>
          </w:tcPr>
          <w:p w14:paraId="2C9B83AB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6517123B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41235CD7" w14:textId="77777777" w:rsidR="008101FB" w:rsidRPr="000B46E2" w:rsidRDefault="008101FB">
            <w:pPr>
              <w:pStyle w:val="10"/>
              <w:ind w:firstLine="0"/>
              <w:rPr>
                <w:rFonts w:ascii="Arial" w:hAnsi="Arial" w:cs="Arial"/>
                <w:i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04AD842B" w14:textId="77777777" w:rsidR="008101FB" w:rsidRDefault="008101FB" w:rsidP="006B64C3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0FB413DB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0A6A6ECF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3029C228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8101FB" w14:paraId="606B6C42" w14:textId="77777777" w:rsidTr="008C2405">
        <w:trPr>
          <w:jc w:val="center"/>
        </w:trPr>
        <w:tc>
          <w:tcPr>
            <w:tcW w:w="1110" w:type="dxa"/>
          </w:tcPr>
          <w:p w14:paraId="201AF748" w14:textId="77777777" w:rsidR="008101FB" w:rsidRDefault="008101FB">
            <w:pPr>
              <w:pStyle w:val="10"/>
              <w:ind w:firstLine="0"/>
            </w:pPr>
            <w:r>
              <w:rPr>
                <w:rFonts w:hint="eastAsia"/>
              </w:rPr>
              <w:t>PIQ</w:t>
            </w:r>
            <w:r>
              <w:rPr>
                <w:rFonts w:hint="eastAsia"/>
              </w:rPr>
              <w:t>测试</w:t>
            </w:r>
          </w:p>
        </w:tc>
        <w:tc>
          <w:tcPr>
            <w:tcW w:w="1159" w:type="dxa"/>
          </w:tcPr>
          <w:p w14:paraId="458D41B3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571E40E0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3EABAAD7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5AC5CF4C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1AE849A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4F21FAA9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59A02D4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8101FB" w14:paraId="4E5D98E3" w14:textId="77777777" w:rsidTr="008C2405">
        <w:trPr>
          <w:jc w:val="center"/>
        </w:trPr>
        <w:tc>
          <w:tcPr>
            <w:tcW w:w="1110" w:type="dxa"/>
          </w:tcPr>
          <w:p w14:paraId="142519BD" w14:textId="77777777" w:rsidR="008101FB" w:rsidRDefault="008101FB">
            <w:pPr>
              <w:pStyle w:val="10"/>
              <w:ind w:firstLine="0"/>
            </w:pPr>
            <w:r>
              <w:rPr>
                <w:rFonts w:hint="eastAsia"/>
              </w:rPr>
              <w:t>PIP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6E592181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6C673464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4E51DB23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 w:rsidRPr="000B46E2">
              <w:rPr>
                <w:rFonts w:ascii="Arial" w:hAnsi="Arial" w:cs="Arial" w:hint="eastAsia"/>
              </w:rPr>
              <w:t>每天</w:t>
            </w:r>
            <w:r w:rsidRPr="000B46E2">
              <w:rPr>
                <w:rFonts w:ascii="Arial" w:hAnsi="Arial" w:cs="Arial" w:hint="eastAsia"/>
              </w:rPr>
              <w:t>2</w:t>
            </w:r>
            <w:r w:rsidRPr="000B46E2">
              <w:rPr>
                <w:rFonts w:ascii="Arial" w:hAnsi="Arial" w:cs="Arial" w:hint="eastAsia"/>
              </w:rPr>
              <w:t>小时一次</w:t>
            </w:r>
          </w:p>
        </w:tc>
        <w:tc>
          <w:tcPr>
            <w:tcW w:w="1065" w:type="dxa"/>
          </w:tcPr>
          <w:p w14:paraId="35509C77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08F5765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4618B98C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3D931371" w14:textId="77777777" w:rsidR="008101FB" w:rsidRDefault="008101FB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D379E9" w14:paraId="0E122446" w14:textId="77777777" w:rsidTr="008C2405">
        <w:trPr>
          <w:jc w:val="center"/>
        </w:trPr>
        <w:tc>
          <w:tcPr>
            <w:tcW w:w="1110" w:type="dxa"/>
          </w:tcPr>
          <w:p w14:paraId="77BF1733" w14:textId="77777777" w:rsidR="00D379E9" w:rsidRDefault="00DD6B3F">
            <w:pPr>
              <w:pStyle w:val="10"/>
              <w:ind w:firstLine="0"/>
            </w:pPr>
            <w:r>
              <w:rPr>
                <w:rFonts w:hint="eastAsia"/>
              </w:rPr>
              <w:t>BW</w:t>
            </w:r>
            <w:r w:rsidR="00D379E9"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78E9FE74" w14:textId="77777777" w:rsidR="00D379E9" w:rsidRDefault="00D379E9" w:rsidP="001A00B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43D39CF4" w14:textId="77777777" w:rsidR="00D379E9" w:rsidRDefault="00D379E9" w:rsidP="001A00B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28391D60" w14:textId="77777777" w:rsidR="00D379E9" w:rsidRPr="000B46E2" w:rsidRDefault="00E72828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8</w:t>
            </w:r>
            <w:r>
              <w:rPr>
                <w:rFonts w:ascii="Arial" w:hAnsi="Arial" w:cs="Arial" w:hint="eastAsia"/>
              </w:rPr>
              <w:t>小时一次</w:t>
            </w:r>
          </w:p>
        </w:tc>
        <w:tc>
          <w:tcPr>
            <w:tcW w:w="1065" w:type="dxa"/>
          </w:tcPr>
          <w:p w14:paraId="3228B275" w14:textId="77777777" w:rsidR="00D379E9" w:rsidRDefault="00D379E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5E531063" w14:textId="77777777" w:rsidR="00D379E9" w:rsidRDefault="00D379E9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33A896A8" w14:textId="77777777" w:rsidR="00D379E9" w:rsidRDefault="00D379E9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65A88C10" w14:textId="77777777" w:rsidR="00D379E9" w:rsidRDefault="00D379E9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DD6B3F" w14:paraId="058DB7C4" w14:textId="77777777" w:rsidTr="008C2405">
        <w:trPr>
          <w:jc w:val="center"/>
        </w:trPr>
        <w:tc>
          <w:tcPr>
            <w:tcW w:w="1110" w:type="dxa"/>
          </w:tcPr>
          <w:p w14:paraId="69063877" w14:textId="77777777" w:rsidR="00DD6B3F" w:rsidRDefault="00DD6B3F">
            <w:pPr>
              <w:pStyle w:val="10"/>
              <w:ind w:firstLine="0"/>
            </w:pPr>
            <w:r>
              <w:rPr>
                <w:rFonts w:hint="eastAsia"/>
              </w:rPr>
              <w:t>BO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2EB11F6C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5C0F452E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50DDD279" w14:textId="77777777" w:rsidR="00DD6B3F" w:rsidRDefault="00DD6B3F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68E040D9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7E24BD50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627FA943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568D4B47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  <w:tr w:rsidR="00DD6B3F" w14:paraId="17FAB4E1" w14:textId="77777777" w:rsidTr="008C2405">
        <w:trPr>
          <w:jc w:val="center"/>
        </w:trPr>
        <w:tc>
          <w:tcPr>
            <w:tcW w:w="1110" w:type="dxa"/>
          </w:tcPr>
          <w:p w14:paraId="28CF8CEE" w14:textId="77777777" w:rsidR="00DD6B3F" w:rsidRDefault="00DD6B3F">
            <w:pPr>
              <w:pStyle w:val="10"/>
              <w:ind w:firstLine="0"/>
            </w:pPr>
            <w:r>
              <w:rPr>
                <w:rFonts w:hint="eastAsia"/>
              </w:rPr>
              <w:t>EP</w:t>
            </w:r>
            <w:r>
              <w:rPr>
                <w:rFonts w:hint="eastAsia"/>
              </w:rPr>
              <w:t>生产</w:t>
            </w:r>
          </w:p>
        </w:tc>
        <w:tc>
          <w:tcPr>
            <w:tcW w:w="1159" w:type="dxa"/>
          </w:tcPr>
          <w:p w14:paraId="3D5E5F2D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一次</w:t>
            </w:r>
          </w:p>
          <w:p w14:paraId="68761D95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ar</w:t>
            </w:r>
          </w:p>
        </w:tc>
        <w:tc>
          <w:tcPr>
            <w:tcW w:w="1062" w:type="dxa"/>
          </w:tcPr>
          <w:p w14:paraId="1659CDF9" w14:textId="77777777" w:rsidR="00DD6B3F" w:rsidRPr="000B46E2" w:rsidRDefault="00615441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065" w:type="dxa"/>
          </w:tcPr>
          <w:p w14:paraId="0E3F9211" w14:textId="77777777" w:rsidR="00DD6B3F" w:rsidRDefault="00DD6B3F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每天</w:t>
            </w:r>
          </w:p>
        </w:tc>
        <w:tc>
          <w:tcPr>
            <w:tcW w:w="1157" w:type="dxa"/>
          </w:tcPr>
          <w:p w14:paraId="37D34A07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  <w:r>
              <w:rPr>
                <w:rFonts w:ascii="Arial" w:hAnsi="Arial" w:cs="Arial" w:hint="eastAsia"/>
              </w:rPr>
              <w:t>周</w:t>
            </w:r>
          </w:p>
        </w:tc>
        <w:tc>
          <w:tcPr>
            <w:tcW w:w="1111" w:type="dxa"/>
          </w:tcPr>
          <w:p w14:paraId="3FCBBCB2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NBU</w:t>
            </w:r>
          </w:p>
        </w:tc>
        <w:tc>
          <w:tcPr>
            <w:tcW w:w="851" w:type="dxa"/>
          </w:tcPr>
          <w:p w14:paraId="0612BD74" w14:textId="77777777" w:rsidR="00DD6B3F" w:rsidRDefault="00DD6B3F" w:rsidP="007F71D2">
            <w:pPr>
              <w:pStyle w:val="10"/>
              <w:ind w:firstLine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</w:t>
            </w:r>
            <w:r>
              <w:rPr>
                <w:rFonts w:ascii="Arial" w:hAnsi="Arial" w:cs="Arial" w:hint="eastAsia"/>
              </w:rPr>
              <w:t>周</w:t>
            </w:r>
          </w:p>
        </w:tc>
      </w:tr>
    </w:tbl>
    <w:p w14:paraId="07F9D5E3" w14:textId="77777777" w:rsidR="008C2405" w:rsidRPr="008C2405" w:rsidRDefault="008C2405" w:rsidP="008C2405">
      <w:pPr>
        <w:pStyle w:val="10"/>
      </w:pPr>
      <w:bookmarkStart w:id="66" w:name="__RefHeading__104_1004794411"/>
      <w:bookmarkStart w:id="67" w:name="__RefHeading__72_81486892"/>
      <w:bookmarkEnd w:id="66"/>
      <w:bookmarkEnd w:id="67"/>
    </w:p>
    <w:p w14:paraId="168F1725" w14:textId="77777777" w:rsidR="00C20A97" w:rsidRDefault="00C20A97">
      <w:pPr>
        <w:pStyle w:val="3"/>
        <w:ind w:left="0" w:firstLine="0"/>
      </w:pPr>
      <w:bookmarkStart w:id="68" w:name="_Toc477173828"/>
      <w:r>
        <w:rPr>
          <w:rFonts w:hint="eastAsia"/>
        </w:rPr>
        <w:t>5.2</w:t>
      </w:r>
      <w:r>
        <w:rPr>
          <w:rFonts w:hint="eastAsia"/>
        </w:rPr>
        <w:t>本月备份完成情况</w:t>
      </w:r>
      <w:bookmarkEnd w:id="68"/>
    </w:p>
    <w:p w14:paraId="0A77AA54" w14:textId="77777777" w:rsidR="00C20A97" w:rsidRDefault="00C20A97">
      <w:pPr>
        <w:pStyle w:val="10"/>
        <w:ind w:firstLine="420"/>
        <w:rPr>
          <w:rFonts w:ascii="楷体_GB2312" w:eastAsia="楷体_GB2312" w:hAnsi="楷体_GB2312" w:cs="宋体"/>
          <w:b/>
        </w:rPr>
      </w:pPr>
      <w:r>
        <w:rPr>
          <w:rFonts w:ascii="Arial" w:hAnsi="Arial" w:cs="Arial"/>
        </w:rPr>
        <w:t>本月备份情况：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560"/>
        <w:gridCol w:w="1512"/>
        <w:gridCol w:w="1323"/>
        <w:gridCol w:w="1133"/>
        <w:gridCol w:w="2127"/>
        <w:gridCol w:w="2268"/>
      </w:tblGrid>
      <w:tr w:rsidR="00C20A97" w14:paraId="5B48F0AF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2BCE21B9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系统名称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1DF07B71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完成</w:t>
            </w:r>
            <w:r>
              <w:rPr>
                <w:rFonts w:ascii="Arial" w:hAnsi="Arial" w:cs="Arial" w:hint="eastAsia"/>
                <w:b/>
              </w:rPr>
              <w:t>增量</w:t>
            </w:r>
            <w:r>
              <w:rPr>
                <w:rFonts w:ascii="Arial" w:hAnsi="Arial" w:cs="Arial"/>
                <w:b/>
              </w:rPr>
              <w:t>备份</w:t>
            </w:r>
          </w:p>
          <w:p w14:paraId="2DBC7199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次数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315EC25D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完成全备份</w:t>
            </w:r>
          </w:p>
          <w:p w14:paraId="1B534414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次数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8DB3E2"/>
          </w:tcPr>
          <w:p w14:paraId="64676205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失败次数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8DB3E2"/>
          </w:tcPr>
          <w:p w14:paraId="6D2840D7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一个周期内</w:t>
            </w:r>
            <w:r>
              <w:rPr>
                <w:rFonts w:ascii="Arial" w:hAnsi="Arial" w:cs="Arial"/>
                <w:b/>
              </w:rPr>
              <w:t>Image</w:t>
            </w:r>
            <w:r>
              <w:rPr>
                <w:rFonts w:ascii="Arial" w:hAnsi="Arial" w:cs="Arial"/>
                <w:b/>
              </w:rPr>
              <w:t>大小</w:t>
            </w:r>
            <w:r>
              <w:rPr>
                <w:rFonts w:ascii="Arial" w:hAnsi="Arial" w:cs="Arial" w:hint="eastAsia"/>
                <w:b/>
              </w:rPr>
              <w:t>(GB)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8DB3E2"/>
          </w:tcPr>
          <w:p w14:paraId="3C4C6EF1" w14:textId="77777777" w:rsidR="00C20A97" w:rsidRDefault="00C20A97">
            <w:pPr>
              <w:pStyle w:val="10"/>
              <w:ind w:firstLine="0"/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t>备注</w:t>
            </w:r>
          </w:p>
        </w:tc>
      </w:tr>
      <w:tr w:rsidR="00C20A97" w14:paraId="7851B385" w14:textId="77777777" w:rsidTr="00A5387E">
        <w:trPr>
          <w:trHeight w:val="9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466150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ECD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0FF794" w14:textId="77777777" w:rsidR="00C20A97" w:rsidRDefault="006A2FB6" w:rsidP="00BA5C71">
            <w:pPr>
              <w:tabs>
                <w:tab w:val="center" w:pos="648"/>
              </w:tabs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99C77B" w14:textId="77777777" w:rsidR="00C20A97" w:rsidRDefault="004409B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865D93" w14:textId="77777777" w:rsidR="00C20A97" w:rsidRDefault="008368BB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DC0AA79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34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35894D0" w14:textId="77777777" w:rsidR="00C20A97" w:rsidRDefault="00C20A97"/>
        </w:tc>
      </w:tr>
      <w:tr w:rsidR="00C20A97" w14:paraId="21D89B7E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60EBDA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ECQ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44F1D3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FDE739" w14:textId="77777777" w:rsidR="00C20A97" w:rsidRDefault="00E4290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9C38B2" w14:textId="77777777" w:rsidR="00C20A97" w:rsidRDefault="002605DC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C37C6FA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2D93525" w14:textId="77777777" w:rsidR="00C20A97" w:rsidRDefault="00C20A97"/>
        </w:tc>
      </w:tr>
      <w:tr w:rsidR="00C20A97" w14:paraId="6F34C462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D1FC74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ECP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CEB326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BB9DCF" w14:textId="77777777" w:rsidR="00C20A97" w:rsidRDefault="00FA7454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A1E258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0752322" w14:textId="77777777" w:rsidR="00C20A97" w:rsidRDefault="000A5CE4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8D1AF0A" w14:textId="77777777" w:rsidR="00C20A97" w:rsidRDefault="00C20A97"/>
        </w:tc>
      </w:tr>
      <w:tr w:rsidR="00C20A97" w14:paraId="5664CB60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5ED4D1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PIO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174174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36A55C" w14:textId="77777777" w:rsidR="00C20A97" w:rsidRDefault="006550DB">
            <w:pPr>
              <w:tabs>
                <w:tab w:val="center" w:pos="432"/>
              </w:tabs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725FF5" w14:textId="77777777" w:rsidR="00C20A97" w:rsidRDefault="000022C4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7D83A48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D40B4CD" w14:textId="77777777" w:rsidR="00C20A97" w:rsidRDefault="00C20A97"/>
        </w:tc>
      </w:tr>
      <w:tr w:rsidR="00C20A97" w14:paraId="0E250509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DB16D6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PIQ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07FE56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B506FA" w14:textId="77777777" w:rsidR="00C20A97" w:rsidRDefault="006A2FB6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D98793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B32FBAE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DEDFD8D" w14:textId="77777777" w:rsidR="00C20A97" w:rsidRDefault="00C20A97"/>
        </w:tc>
      </w:tr>
      <w:tr w:rsidR="00C20A97" w14:paraId="004EC8A1" w14:textId="77777777" w:rsidTr="00A5387E">
        <w:trPr>
          <w:trHeight w:val="383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3ED295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PIP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216D54" w14:textId="77777777" w:rsidR="00C20A97" w:rsidRDefault="00C52D7C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6C0921" w14:textId="77777777" w:rsidR="00C20A97" w:rsidRDefault="006550DB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A71A1E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FA1D6A8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EB491EB" w14:textId="77777777" w:rsidR="00C20A97" w:rsidRDefault="00C20A97"/>
        </w:tc>
      </w:tr>
      <w:tr w:rsidR="00C20A97" w14:paraId="04C9B0EE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737D4F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ARIS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9B4214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42BD39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622A3F" w14:textId="77777777" w:rsidR="00C20A97" w:rsidRDefault="00C20A97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CFB7425" w14:textId="77777777" w:rsidR="00C20A97" w:rsidRDefault="00C20A97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5A3B7A9" w14:textId="77777777" w:rsidR="00C20A97" w:rsidRDefault="00C20A97"/>
        </w:tc>
      </w:tr>
      <w:tr w:rsidR="005E792A" w14:paraId="24C9232C" w14:textId="77777777" w:rsidTr="007F71D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954877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BWP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09EB4D" w14:textId="77777777" w:rsidR="005E792A" w:rsidRDefault="00DA32E0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94BC4A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08627C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6B715C6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8CB27F7" w14:textId="77777777" w:rsidR="005E792A" w:rsidRDefault="005E792A" w:rsidP="007F71D2"/>
        </w:tc>
      </w:tr>
      <w:tr w:rsidR="005E792A" w14:paraId="1FF93B65" w14:textId="77777777" w:rsidTr="007F71D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570CF3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BOP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98A86F" w14:textId="77777777" w:rsidR="005E792A" w:rsidRDefault="00DA32E0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828236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CA544B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61092B1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4D87B27" w14:textId="77777777" w:rsidR="005E792A" w:rsidRDefault="005E792A" w:rsidP="007F71D2"/>
        </w:tc>
      </w:tr>
      <w:tr w:rsidR="005E792A" w14:paraId="1097A92D" w14:textId="77777777" w:rsidTr="00A5387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685C52" w14:textId="77777777" w:rsidR="005E792A" w:rsidRDefault="005E792A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EP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AA8C55" w14:textId="77777777" w:rsidR="005E792A" w:rsidRDefault="00DA32E0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  <w:r w:rsidR="002C5509"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D66AD9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CDFC18" w14:textId="77777777" w:rsidR="005E792A" w:rsidRDefault="005E792A" w:rsidP="007F71D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34D08D3" w14:textId="77777777" w:rsidR="005E792A" w:rsidRDefault="005E792A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D5853E8" w14:textId="77777777" w:rsidR="005E792A" w:rsidRDefault="005E792A"/>
        </w:tc>
      </w:tr>
    </w:tbl>
    <w:p w14:paraId="2541D82D" w14:textId="77777777" w:rsidR="00C20A97" w:rsidRDefault="00C20A97">
      <w:pPr>
        <w:pStyle w:val="10"/>
        <w:ind w:firstLine="4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0EEBFE" w14:textId="77777777" w:rsidR="00C20A97" w:rsidRDefault="00C20A97">
      <w:pPr>
        <w:pStyle w:val="1"/>
        <w:numPr>
          <w:ilvl w:val="0"/>
          <w:numId w:val="2"/>
        </w:numPr>
      </w:pPr>
      <w:bookmarkStart w:id="69" w:name="_Toc477173829"/>
      <w:r>
        <w:rPr>
          <w:rFonts w:hint="eastAsia"/>
        </w:rPr>
        <w:lastRenderedPageBreak/>
        <w:t>后期工作</w:t>
      </w:r>
      <w:r>
        <w:t>计划</w:t>
      </w:r>
      <w:bookmarkEnd w:id="69"/>
    </w:p>
    <w:p w14:paraId="59807193" w14:textId="77777777" w:rsidR="00C20A97" w:rsidRDefault="00C20A97">
      <w:pPr>
        <w:pStyle w:val="2"/>
        <w:numPr>
          <w:ilvl w:val="0"/>
          <w:numId w:val="8"/>
        </w:numPr>
      </w:pPr>
      <w:bookmarkStart w:id="70" w:name="__RefHeading__76_81486892"/>
      <w:bookmarkStart w:id="71" w:name="__RefHeading__108_1004794411"/>
      <w:bookmarkStart w:id="72" w:name="__RefHeading__78_81486892"/>
      <w:bookmarkStart w:id="73" w:name="__RefHeading__110_1004794411"/>
      <w:bookmarkStart w:id="74" w:name="_Toc477173830"/>
      <w:bookmarkEnd w:id="70"/>
      <w:bookmarkEnd w:id="71"/>
      <w:bookmarkEnd w:id="72"/>
      <w:bookmarkEnd w:id="73"/>
      <w:r>
        <w:rPr>
          <w:rFonts w:hint="eastAsia"/>
        </w:rPr>
        <w:t>对下个月的工作安排</w:t>
      </w:r>
      <w:bookmarkEnd w:id="74"/>
    </w:p>
    <w:p w14:paraId="2F91E95F" w14:textId="77777777" w:rsidR="001E7751" w:rsidRDefault="002956B8" w:rsidP="00FB2D63">
      <w:pPr>
        <w:pStyle w:val="10"/>
        <w:numPr>
          <w:ilvl w:val="0"/>
          <w:numId w:val="24"/>
        </w:num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彻底的</w:t>
      </w:r>
      <w:r w:rsidR="001257A5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解决</w:t>
      </w:r>
      <w:r w:rsidR="001257A5"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 xml:space="preserve">solution manager </w:t>
      </w:r>
      <w: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  <w:t>，因为当前还没有恢复到刚安装完时的状态。</w:t>
      </w:r>
    </w:p>
    <w:p w14:paraId="0BB2BA9B" w14:textId="77777777" w:rsidR="002441A8" w:rsidRPr="002441A8" w:rsidRDefault="002441A8" w:rsidP="002441A8">
      <w:pPr>
        <w:pStyle w:val="10"/>
        <w:ind w:firstLineChars="300" w:firstLine="630"/>
      </w:pPr>
      <w:bookmarkStart w:id="75" w:name="_GoBack"/>
      <w:bookmarkEnd w:id="75"/>
    </w:p>
    <w:p w14:paraId="62AD7EA9" w14:textId="77777777" w:rsidR="00C20A97" w:rsidRDefault="00C20A97">
      <w:pPr>
        <w:pStyle w:val="1"/>
        <w:numPr>
          <w:ilvl w:val="0"/>
          <w:numId w:val="2"/>
        </w:numPr>
      </w:pPr>
      <w:bookmarkStart w:id="76" w:name="_Toc477173831"/>
      <w:r>
        <w:rPr>
          <w:rFonts w:hint="eastAsia"/>
        </w:rPr>
        <w:lastRenderedPageBreak/>
        <w:t>附录</w:t>
      </w:r>
      <w:bookmarkEnd w:id="76"/>
    </w:p>
    <w:p w14:paraId="34E0F5A2" w14:textId="77777777" w:rsidR="00C20A97" w:rsidRDefault="00214B8E">
      <w:pPr>
        <w:pStyle w:val="2"/>
        <w:numPr>
          <w:ilvl w:val="0"/>
          <w:numId w:val="9"/>
        </w:numPr>
        <w:tabs>
          <w:tab w:val="clear" w:pos="576"/>
          <w:tab w:val="left" w:pos="720"/>
        </w:tabs>
      </w:pPr>
      <w:bookmarkStart w:id="77" w:name="_Toc477173832"/>
      <w:r>
        <w:rPr>
          <w:rFonts w:hint="eastAsia"/>
        </w:rPr>
        <w:t>2</w:t>
      </w:r>
      <w:r w:rsidR="00C20A97">
        <w:rPr>
          <w:rFonts w:hint="eastAsia"/>
        </w:rPr>
        <w:t>月份</w:t>
      </w:r>
      <w:r w:rsidR="00033449">
        <w:rPr>
          <w:rFonts w:hint="eastAsia"/>
        </w:rPr>
        <w:t>ECP</w:t>
      </w:r>
      <w:r w:rsidR="00C20A97">
        <w:rPr>
          <w:rFonts w:hint="eastAsia"/>
        </w:rPr>
        <w:t>完成的传输（如附件）</w:t>
      </w:r>
      <w:bookmarkEnd w:id="77"/>
    </w:p>
    <w:bookmarkEnd w:id="4"/>
    <w:bookmarkEnd w:id="6"/>
    <w:bookmarkEnd w:id="7"/>
    <w:bookmarkEnd w:id="9"/>
    <w:bookmarkEnd w:id="10"/>
    <w:bookmarkEnd w:id="12"/>
    <w:bookmarkEnd w:id="13"/>
    <w:bookmarkEnd w:id="16"/>
    <w:bookmarkEnd w:id="17"/>
    <w:bookmarkEnd w:id="20"/>
    <w:bookmarkEnd w:id="21"/>
    <w:bookmarkEnd w:id="23"/>
    <w:bookmarkEnd w:id="24"/>
    <w:p w14:paraId="353C1255" w14:textId="77777777" w:rsidR="00C20A97" w:rsidRPr="00172F3A" w:rsidRDefault="00172F3A" w:rsidP="00361475">
      <w:pPr>
        <w:ind w:left="420"/>
      </w:pPr>
      <w:r>
        <w:rPr>
          <w:rFonts w:hint="eastAsia"/>
        </w:rPr>
        <w:t xml:space="preserve">     </w:t>
      </w:r>
      <w:r w:rsidR="00B074AA">
        <w:object w:dxaOrig="1551" w:dyaOrig="973" w14:anchorId="4B53FF45">
          <v:shape id="_x0000_i1029" type="#_x0000_t75" style="width:77.35pt;height:48.55pt" o:ole="">
            <v:imagedata r:id="rId33" o:title=""/>
          </v:shape>
          <o:OLEObject Type="Embed" ProgID="Excel.Sheet.12" ShapeID="_x0000_i1029" DrawAspect="Icon" ObjectID="_1551696983" r:id="rId34"/>
        </w:object>
      </w:r>
    </w:p>
    <w:p w14:paraId="5C980F7C" w14:textId="77777777" w:rsidR="00172F3A" w:rsidRDefault="00172F3A" w:rsidP="00A158F7">
      <w:r>
        <w:rPr>
          <w:rFonts w:hint="eastAsia"/>
        </w:rPr>
        <w:t xml:space="preserve">             </w:t>
      </w:r>
    </w:p>
    <w:p w14:paraId="5096E243" w14:textId="77777777" w:rsidR="00A158F7" w:rsidRDefault="00214B8E" w:rsidP="00A158F7">
      <w:pPr>
        <w:pStyle w:val="2"/>
        <w:numPr>
          <w:ilvl w:val="0"/>
          <w:numId w:val="9"/>
        </w:numPr>
        <w:tabs>
          <w:tab w:val="clear" w:pos="576"/>
          <w:tab w:val="left" w:pos="720"/>
        </w:tabs>
      </w:pPr>
      <w:bookmarkStart w:id="78" w:name="_Toc477173833"/>
      <w:r>
        <w:rPr>
          <w:rFonts w:hint="eastAsia"/>
        </w:rPr>
        <w:t>2</w:t>
      </w:r>
      <w:r w:rsidR="00A158F7">
        <w:rPr>
          <w:rFonts w:hint="eastAsia"/>
        </w:rPr>
        <w:t>月份权限管理</w:t>
      </w:r>
      <w:bookmarkEnd w:id="78"/>
    </w:p>
    <w:p w14:paraId="4772F27D" w14:textId="77777777" w:rsidR="00A158F7" w:rsidRPr="00A158F7" w:rsidRDefault="00A158F7" w:rsidP="00A158F7">
      <w:pPr>
        <w:pStyle w:val="10"/>
      </w:pPr>
      <w:r>
        <w:rPr>
          <w:rFonts w:hint="eastAsia"/>
        </w:rPr>
        <w:t xml:space="preserve">  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16"/>
        <w:gridCol w:w="2729"/>
        <w:gridCol w:w="1277"/>
        <w:gridCol w:w="1111"/>
        <w:gridCol w:w="1111"/>
        <w:gridCol w:w="930"/>
        <w:gridCol w:w="1397"/>
      </w:tblGrid>
      <w:tr w:rsidR="00A158F7" w14:paraId="7B3566E4" w14:textId="77777777" w:rsidTr="00F53886">
        <w:trPr>
          <w:jc w:val="center"/>
        </w:trPr>
        <w:tc>
          <w:tcPr>
            <w:tcW w:w="1242" w:type="dxa"/>
            <w:vAlign w:val="center"/>
          </w:tcPr>
          <w:p w14:paraId="1FCD908F" w14:textId="77777777" w:rsidR="00A158F7" w:rsidRDefault="00A158F7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请求</w:t>
            </w:r>
            <w:r w:rsidRPr="00541D40">
              <w:rPr>
                <w:rFonts w:ascii="宋体" w:hAnsi="宋体" w:cs="宋体"/>
                <w:b/>
                <w:bCs/>
                <w:szCs w:val="21"/>
              </w:rPr>
              <w:t>时间</w:t>
            </w:r>
          </w:p>
        </w:tc>
        <w:tc>
          <w:tcPr>
            <w:tcW w:w="2806" w:type="dxa"/>
            <w:vAlign w:val="center"/>
          </w:tcPr>
          <w:p w14:paraId="2C2F8E0D" w14:textId="77777777" w:rsidR="00A158F7" w:rsidRDefault="00A158F7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创建及修改的内容</w:t>
            </w:r>
          </w:p>
        </w:tc>
        <w:tc>
          <w:tcPr>
            <w:tcW w:w="1305" w:type="dxa"/>
            <w:vAlign w:val="center"/>
          </w:tcPr>
          <w:p w14:paraId="376942DE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请求人</w:t>
            </w:r>
          </w:p>
        </w:tc>
        <w:tc>
          <w:tcPr>
            <w:tcW w:w="1134" w:type="dxa"/>
            <w:vAlign w:val="center"/>
          </w:tcPr>
          <w:p w14:paraId="5C3716B0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批准</w:t>
            </w:r>
            <w:r w:rsidRPr="00541D40">
              <w:rPr>
                <w:rFonts w:ascii="宋体" w:hAnsi="宋体" w:cs="宋体"/>
                <w:b/>
                <w:bCs/>
                <w:szCs w:val="21"/>
              </w:rPr>
              <w:t>人</w:t>
            </w:r>
          </w:p>
        </w:tc>
        <w:tc>
          <w:tcPr>
            <w:tcW w:w="1134" w:type="dxa"/>
            <w:vAlign w:val="center"/>
          </w:tcPr>
          <w:p w14:paraId="486E4830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处理人</w:t>
            </w:r>
          </w:p>
        </w:tc>
        <w:tc>
          <w:tcPr>
            <w:tcW w:w="947" w:type="dxa"/>
            <w:vAlign w:val="center"/>
          </w:tcPr>
          <w:p w14:paraId="49D422A4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创建及修改时间</w:t>
            </w:r>
          </w:p>
        </w:tc>
        <w:tc>
          <w:tcPr>
            <w:tcW w:w="1429" w:type="dxa"/>
            <w:vAlign w:val="center"/>
          </w:tcPr>
          <w:p w14:paraId="6A41D92C" w14:textId="77777777" w:rsidR="00A158F7" w:rsidRDefault="002E6C6E" w:rsidP="00541D40">
            <w:pPr>
              <w:pStyle w:val="10"/>
              <w:ind w:firstLine="0"/>
              <w:jc w:val="center"/>
            </w:pPr>
            <w:r w:rsidRPr="00541D40">
              <w:rPr>
                <w:rFonts w:ascii="宋体" w:hAnsi="宋体" w:cs="宋体" w:hint="eastAsia"/>
                <w:b/>
                <w:bCs/>
                <w:szCs w:val="21"/>
              </w:rPr>
              <w:t>处理结果</w:t>
            </w:r>
          </w:p>
        </w:tc>
      </w:tr>
      <w:tr w:rsidR="001661AC" w14:paraId="27196707" w14:textId="77777777" w:rsidTr="00F53886">
        <w:trPr>
          <w:jc w:val="center"/>
        </w:trPr>
        <w:tc>
          <w:tcPr>
            <w:tcW w:w="1242" w:type="dxa"/>
          </w:tcPr>
          <w:p w14:paraId="4AB926F9" w14:textId="77777777" w:rsidR="001661AC" w:rsidRDefault="00AC72C1" w:rsidP="00184EBC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2806" w:type="dxa"/>
          </w:tcPr>
          <w:p w14:paraId="3C18F8E5" w14:textId="77777777" w:rsidR="001661AC" w:rsidRDefault="00AC72C1" w:rsidP="00184EBC">
            <w:pPr>
              <w:rPr>
                <w:rFonts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305" w:type="dxa"/>
            <w:vAlign w:val="center"/>
          </w:tcPr>
          <w:p w14:paraId="25114C40" w14:textId="77777777" w:rsidR="001661AC" w:rsidRDefault="00AC72C1" w:rsidP="001661AC">
            <w:pPr>
              <w:rPr>
                <w:rFonts w:ascii="宋体" w:hAnsi="宋体" w:cs="Tahoma"/>
                <w:color w:val="000000"/>
                <w:sz w:val="22"/>
                <w:szCs w:val="22"/>
              </w:rPr>
            </w:pPr>
            <w:r>
              <w:rPr>
                <w:rFonts w:cs="Tahoma" w:hint="eastAsia"/>
                <w:color w:val="000000"/>
                <w:sz w:val="22"/>
                <w:szCs w:val="22"/>
              </w:rPr>
              <w:t>无</w:t>
            </w:r>
          </w:p>
          <w:p w14:paraId="23A6EBAC" w14:textId="77777777" w:rsidR="001661AC" w:rsidRDefault="001661AC" w:rsidP="00EF01DC">
            <w:pPr>
              <w:rPr>
                <w:rFonts w:cs="Tahoma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55ABF6B5" w14:textId="77777777" w:rsidR="001661AC" w:rsidRPr="00541D40" w:rsidRDefault="00AC72C1" w:rsidP="00F74D56">
            <w:pPr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无</w:t>
            </w:r>
          </w:p>
        </w:tc>
        <w:tc>
          <w:tcPr>
            <w:tcW w:w="1134" w:type="dxa"/>
            <w:vAlign w:val="center"/>
          </w:tcPr>
          <w:p w14:paraId="412453B2" w14:textId="77777777" w:rsidR="001661AC" w:rsidRDefault="00AC72C1" w:rsidP="00F74D56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947" w:type="dxa"/>
            <w:vAlign w:val="center"/>
          </w:tcPr>
          <w:p w14:paraId="29ABBA9E" w14:textId="77777777" w:rsidR="001661AC" w:rsidRDefault="00AC72C1" w:rsidP="00F74D56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1429" w:type="dxa"/>
            <w:vAlign w:val="center"/>
          </w:tcPr>
          <w:p w14:paraId="3C2308E7" w14:textId="77777777" w:rsidR="001661AC" w:rsidRDefault="00AC72C1" w:rsidP="00F74D56">
            <w:pPr>
              <w:pStyle w:val="10"/>
              <w:ind w:firstLine="0"/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14:paraId="14923A9B" w14:textId="77777777" w:rsidR="00C20A97" w:rsidRDefault="00C20A97" w:rsidP="00B46BBB">
      <w:pPr>
        <w:pStyle w:val="10"/>
        <w:ind w:firstLine="0"/>
      </w:pPr>
    </w:p>
    <w:p w14:paraId="48DF1597" w14:textId="77777777" w:rsidR="00C20A97" w:rsidRDefault="00312061" w:rsidP="009E6A89">
      <w:r>
        <w:rPr>
          <w:rFonts w:hint="eastAsia"/>
        </w:rPr>
        <w:t>附件：</w:t>
      </w:r>
      <w:r w:rsidR="00C54FD5">
        <w:rPr>
          <w:rFonts w:hint="eastAsia"/>
        </w:rPr>
        <w:t>无</w:t>
      </w:r>
    </w:p>
    <w:p w14:paraId="314C0E0F" w14:textId="77777777" w:rsidR="00C20A97" w:rsidRDefault="00C20A97">
      <w:pPr>
        <w:jc w:val="both"/>
      </w:pPr>
      <w:r>
        <w:rPr>
          <w:rFonts w:hint="eastAsia"/>
        </w:rPr>
        <w:t>备注：无</w:t>
      </w:r>
    </w:p>
    <w:p w14:paraId="4DC424DF" w14:textId="77777777" w:rsidR="00C20A97" w:rsidRDefault="00C20A97">
      <w:pPr>
        <w:jc w:val="both"/>
      </w:pPr>
      <w:r>
        <w:rPr>
          <w:rFonts w:hint="eastAsia"/>
        </w:rPr>
        <w:t xml:space="preserve"> </w:t>
      </w:r>
    </w:p>
    <w:p w14:paraId="78C76D87" w14:textId="77777777" w:rsidR="00C20A97" w:rsidRDefault="00C20A97">
      <w:pPr>
        <w:jc w:val="both"/>
      </w:pPr>
    </w:p>
    <w:sectPr w:rsidR="00C20A97">
      <w:type w:val="continuous"/>
      <w:pgSz w:w="12240" w:h="15840"/>
      <w:pgMar w:top="1418" w:right="1325" w:bottom="1418" w:left="1134" w:header="34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7F3C89" w14:textId="77777777" w:rsidR="000D5A31" w:rsidRDefault="000D5A31">
      <w:pPr>
        <w:spacing w:line="240" w:lineRule="auto"/>
      </w:pPr>
      <w:r>
        <w:separator/>
      </w:r>
    </w:p>
  </w:endnote>
  <w:endnote w:type="continuationSeparator" w:id="0">
    <w:p w14:paraId="08F40CD8" w14:textId="77777777" w:rsidR="000D5A31" w:rsidRDefault="000D5A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MS Mincho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roid Sans Devanagari">
    <w:altName w:val="Arial"/>
    <w:charset w:val="01"/>
    <w:family w:val="swiss"/>
    <w:pitch w:val="default"/>
  </w:font>
  <w:font w:name="Futura Hv">
    <w:altName w:val="Futura"/>
    <w:charset w:val="00"/>
    <w:family w:val="auto"/>
    <w:pitch w:val="variable"/>
    <w:sig w:usb0="80000067" w:usb1="00000000" w:usb2="00000000" w:usb3="00000000" w:csb0="000001FB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AAACE P+ Helvetica Neue">
    <w:altName w:val="方正舒体"/>
    <w:charset w:val="86"/>
    <w:family w:val="swiss"/>
    <w:pitch w:val="default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Futura Bk">
    <w:altName w:val="Futura"/>
    <w:charset w:val="00"/>
    <w:family w:val="auto"/>
    <w:pitch w:val="variable"/>
    <w:sig w:usb0="80000067" w:usb1="00000000" w:usb2="00000000" w:usb3="00000000" w:csb0="000001FB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D8AE5B" w14:textId="77777777" w:rsidR="00C20A97" w:rsidRDefault="00C20A97">
    <w:pPr>
      <w:pStyle w:val="af5"/>
    </w:pPr>
    <w:r>
      <w:rPr>
        <w:rFonts w:ascii="宋体" w:hAnsi="宋体" w:cs="宋体"/>
      </w:rPr>
      <w:t>“</w:t>
    </w:r>
    <w:r>
      <w:t>聚安星</w:t>
    </w:r>
    <w:r>
      <w:rPr>
        <w:rFonts w:eastAsia="Arial"/>
      </w:rPr>
      <w:t>™”</w:t>
    </w:r>
    <w:r>
      <w:t>服务月报</w:t>
    </w:r>
    <w:r>
      <w:rPr>
        <w:rFonts w:eastAsia="Arial"/>
      </w:rPr>
      <w:t xml:space="preserve"> </w:t>
    </w:r>
    <w:r>
      <w:rPr>
        <w:rFonts w:ascii="宋体" w:hAnsi="宋体" w:cs="宋体"/>
      </w:rPr>
      <w:t>(模板代码:SIT1</w:t>
    </w:r>
    <w:r>
      <w:rPr>
        <w:rFonts w:ascii="宋体" w:hAnsi="宋体" w:cs="宋体" w:hint="eastAsia"/>
      </w:rPr>
      <w:t>4</w:t>
    </w:r>
    <w:r>
      <w:rPr>
        <w:rFonts w:ascii="宋体" w:hAnsi="宋体" w:cs="宋体"/>
      </w:rPr>
      <w:t>1</w:t>
    </w:r>
    <w:r>
      <w:rPr>
        <w:rFonts w:ascii="宋体" w:hAnsi="宋体" w:cs="宋体" w:hint="eastAsia"/>
      </w:rPr>
      <w:t>2</w:t>
    </w:r>
    <w:r>
      <w:rPr>
        <w:rFonts w:ascii="宋体" w:hAnsi="宋体" w:cs="宋体"/>
      </w:rPr>
      <w:t>D)</w:t>
    </w:r>
    <w:r>
      <w:rPr>
        <w:color w:val="808080"/>
      </w:rPr>
      <w:t xml:space="preserve">       </w:t>
    </w:r>
    <w:r>
      <w:rPr>
        <w:color w:val="808080"/>
      </w:rPr>
      <w:tab/>
    </w:r>
    <w:r>
      <w:rPr>
        <w:color w:val="808080"/>
      </w:rPr>
      <w:tab/>
      <w:t xml:space="preserve">  Page </w:t>
    </w:r>
    <w:r>
      <w:rPr>
        <w:color w:val="808080"/>
      </w:rPr>
      <w:fldChar w:fldCharType="begin"/>
    </w:r>
    <w:r>
      <w:rPr>
        <w:color w:val="808080"/>
      </w:rPr>
      <w:instrText xml:space="preserve"> PAGE </w:instrText>
    </w:r>
    <w:r>
      <w:rPr>
        <w:color w:val="808080"/>
      </w:rPr>
      <w:fldChar w:fldCharType="separate"/>
    </w:r>
    <w:r w:rsidR="00F91A81">
      <w:rPr>
        <w:noProof/>
        <w:color w:val="808080"/>
      </w:rPr>
      <w:t>1</w:t>
    </w:r>
    <w:r>
      <w:rPr>
        <w:color w:val="808080"/>
      </w:rPr>
      <w:fldChar w:fldCharType="end"/>
    </w:r>
    <w:r>
      <w:rPr>
        <w:color w:val="808080"/>
      </w:rPr>
      <w:t xml:space="preserve"> of </w:t>
    </w:r>
    <w:r>
      <w:rPr>
        <w:color w:val="808080"/>
      </w:rPr>
      <w:fldChar w:fldCharType="begin"/>
    </w:r>
    <w:r>
      <w:rPr>
        <w:color w:val="808080"/>
      </w:rPr>
      <w:instrText xml:space="preserve"> NUMPAGES \*Arabic </w:instrText>
    </w:r>
    <w:r>
      <w:rPr>
        <w:color w:val="808080"/>
      </w:rPr>
      <w:fldChar w:fldCharType="separate"/>
    </w:r>
    <w:r w:rsidR="00F91A81">
      <w:rPr>
        <w:noProof/>
        <w:color w:val="808080"/>
      </w:rPr>
      <w:t>22</w:t>
    </w:r>
    <w:r>
      <w:rPr>
        <w:color w:val="808080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228DBA" w14:textId="77777777" w:rsidR="00C20A97" w:rsidRDefault="00C20A97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05B7F6" w14:textId="77777777" w:rsidR="00C20A97" w:rsidRDefault="00C20A97">
    <w:pPr>
      <w:pStyle w:val="af5"/>
    </w:pPr>
    <w:r>
      <w:rPr>
        <w:rFonts w:ascii="宋体" w:hAnsi="宋体" w:cs="宋体"/>
      </w:rPr>
      <w:t>“</w:t>
    </w:r>
    <w:r>
      <w:t>聚安星</w:t>
    </w:r>
    <w:r>
      <w:rPr>
        <w:rFonts w:eastAsia="Arial"/>
      </w:rPr>
      <w:t>™”</w:t>
    </w:r>
    <w:r>
      <w:rPr>
        <w:rFonts w:hint="eastAsia"/>
      </w:rPr>
      <w:t>SAP BASIS</w:t>
    </w:r>
    <w:r>
      <w:t>服务月报</w:t>
    </w:r>
    <w:r>
      <w:rPr>
        <w:rFonts w:eastAsia="Arial"/>
      </w:rPr>
      <w:t xml:space="preserve"> </w:t>
    </w:r>
    <w:r>
      <w:rPr>
        <w:rFonts w:ascii="宋体" w:hAnsi="宋体" w:cs="宋体"/>
      </w:rPr>
      <w:t>(模板代码: SIT1</w:t>
    </w:r>
    <w:r>
      <w:rPr>
        <w:rFonts w:ascii="宋体" w:hAnsi="宋体" w:cs="宋体" w:hint="eastAsia"/>
      </w:rPr>
      <w:t>4</w:t>
    </w:r>
    <w:r>
      <w:rPr>
        <w:rFonts w:ascii="宋体" w:hAnsi="宋体" w:cs="宋体"/>
      </w:rPr>
      <w:t>1</w:t>
    </w:r>
    <w:r>
      <w:rPr>
        <w:rFonts w:ascii="宋体" w:hAnsi="宋体" w:cs="宋体" w:hint="eastAsia"/>
      </w:rPr>
      <w:t>2</w:t>
    </w:r>
    <w:r>
      <w:rPr>
        <w:rFonts w:ascii="宋体" w:hAnsi="宋体" w:cs="宋体"/>
      </w:rPr>
      <w:t>D)</w:t>
    </w:r>
    <w:r>
      <w:rPr>
        <w:color w:val="808080"/>
      </w:rPr>
      <w:t xml:space="preserve">       </w:t>
    </w:r>
    <w:r>
      <w:rPr>
        <w:color w:val="808080"/>
      </w:rPr>
      <w:tab/>
    </w:r>
    <w:r>
      <w:rPr>
        <w:color w:val="808080"/>
      </w:rPr>
      <w:tab/>
      <w:t xml:space="preserve">  Page </w:t>
    </w:r>
    <w:r>
      <w:rPr>
        <w:color w:val="808080"/>
      </w:rPr>
      <w:fldChar w:fldCharType="begin"/>
    </w:r>
    <w:r>
      <w:rPr>
        <w:color w:val="808080"/>
      </w:rPr>
      <w:instrText xml:space="preserve"> PAGE </w:instrText>
    </w:r>
    <w:r>
      <w:rPr>
        <w:color w:val="808080"/>
      </w:rPr>
      <w:fldChar w:fldCharType="separate"/>
    </w:r>
    <w:r w:rsidR="00F91A81">
      <w:rPr>
        <w:noProof/>
        <w:color w:val="808080"/>
      </w:rPr>
      <w:t>21</w:t>
    </w:r>
    <w:r>
      <w:rPr>
        <w:color w:val="808080"/>
      </w:rPr>
      <w:fldChar w:fldCharType="end"/>
    </w:r>
    <w:r>
      <w:rPr>
        <w:color w:val="808080"/>
      </w:rPr>
      <w:t xml:space="preserve"> of </w:t>
    </w:r>
    <w:r>
      <w:rPr>
        <w:color w:val="808080"/>
      </w:rPr>
      <w:fldChar w:fldCharType="begin"/>
    </w:r>
    <w:r>
      <w:rPr>
        <w:color w:val="808080"/>
      </w:rPr>
      <w:instrText xml:space="preserve"> NUMPAGES \*Arabic </w:instrText>
    </w:r>
    <w:r>
      <w:rPr>
        <w:color w:val="808080"/>
      </w:rPr>
      <w:fldChar w:fldCharType="separate"/>
    </w:r>
    <w:r w:rsidR="00F91A81">
      <w:rPr>
        <w:noProof/>
        <w:color w:val="808080"/>
      </w:rPr>
      <w:t>22</w:t>
    </w:r>
    <w:r>
      <w:rPr>
        <w:color w:val="808080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4DA9F" w14:textId="77777777" w:rsidR="00C20A97" w:rsidRDefault="00C20A97">
    <w:pPr>
      <w:pStyle w:val="af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D4C139" w14:textId="77777777" w:rsidR="000D5A31" w:rsidRDefault="000D5A31">
      <w:pPr>
        <w:spacing w:line="240" w:lineRule="auto"/>
      </w:pPr>
      <w:r>
        <w:separator/>
      </w:r>
    </w:p>
  </w:footnote>
  <w:footnote w:type="continuationSeparator" w:id="0">
    <w:p w14:paraId="3C555AD8" w14:textId="77777777" w:rsidR="000D5A31" w:rsidRDefault="000D5A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63D87" w14:textId="77777777" w:rsidR="00C20A97" w:rsidRDefault="00C20A97">
    <w:pPr>
      <w:spacing w:line="240" w:lineRule="aut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62C385" w14:textId="77777777" w:rsidR="00C20A97" w:rsidRDefault="00C20A97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FF08C" w14:textId="5A92F130" w:rsidR="00C20A97" w:rsidRDefault="00EE38AE">
    <w:pPr>
      <w:pStyle w:val="ac"/>
      <w:pBdr>
        <w:bottom w:val="single" w:sz="4" w:space="1" w:color="000000"/>
      </w:pBdr>
      <w:jc w:val="both"/>
    </w:pPr>
    <w:r>
      <w:rPr>
        <w:noProof/>
      </w:rPr>
      <w:drawing>
        <wp:inline distT="0" distB="0" distL="0" distR="0" wp14:anchorId="613294BC" wp14:editId="0C2AA1EE">
          <wp:extent cx="1591945" cy="304800"/>
          <wp:effectExtent l="0" t="0" r="0" b="0"/>
          <wp:docPr id="1" name="图片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8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1945" cy="3048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="00C20A97">
      <w:rPr>
        <w:rFonts w:eastAsia="Arial"/>
      </w:rPr>
      <w:t xml:space="preserve">                         </w:t>
    </w:r>
    <w:r w:rsidR="00C20A97">
      <w:tab/>
    </w:r>
    <w:r w:rsidR="00C20A97">
      <w:tab/>
      <w:t xml:space="preserve">                                           </w:t>
    </w:r>
    <w:r>
      <w:rPr>
        <w:noProof/>
      </w:rPr>
      <w:drawing>
        <wp:inline distT="0" distB="0" distL="0" distR="0" wp14:anchorId="6C80DE24" wp14:editId="0245BDF6">
          <wp:extent cx="1638935" cy="372745"/>
          <wp:effectExtent l="0" t="0" r="0" b="0"/>
          <wp:docPr id="2" name="图片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935" cy="3727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729B15" w14:textId="77777777" w:rsidR="00C20A97" w:rsidRDefault="00C20A97">
    <w:pPr>
      <w:pStyle w:val="ac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2EA82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D"/>
    <w:multiLevelType w:val="singleLevel"/>
    <w:tmpl w:val="0000000D"/>
    <w:lvl w:ilvl="0">
      <w:start w:val="1"/>
      <w:numFmt w:val="decimal"/>
      <w:lvlText w:val="(%1)"/>
      <w:lvlJc w:val="left"/>
      <w:pPr>
        <w:tabs>
          <w:tab w:val="num" w:pos="915"/>
        </w:tabs>
        <w:ind w:left="915" w:hanging="435"/>
      </w:pPr>
      <w:rPr>
        <w:rFonts w:ascii="宋体" w:hAnsi="宋体" w:cs="宋体"/>
        <w:b/>
        <w:kern w:val="1"/>
        <w:sz w:val="24"/>
        <w:lang w:eastAsia="zh-CN"/>
      </w:rPr>
    </w:lvl>
  </w:abstractNum>
  <w:abstractNum w:abstractNumId="2">
    <w:nsid w:val="0000000F"/>
    <w:multiLevelType w:val="singleLevel"/>
    <w:tmpl w:val="0000000F"/>
    <w:lvl w:ilvl="0">
      <w:start w:val="1"/>
      <w:numFmt w:val="decimal"/>
      <w:lvlText w:val="%1)"/>
      <w:lvlJc w:val="left"/>
      <w:pPr>
        <w:tabs>
          <w:tab w:val="num" w:pos="1130"/>
        </w:tabs>
        <w:ind w:left="1130" w:hanging="420"/>
      </w:pPr>
    </w:lvl>
  </w:abstractNum>
  <w:abstractNum w:abstractNumId="3">
    <w:nsid w:val="0A464B4D"/>
    <w:multiLevelType w:val="hybridMultilevel"/>
    <w:tmpl w:val="20FA5924"/>
    <w:lvl w:ilvl="0" w:tplc="EC42559E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4">
    <w:nsid w:val="0A4655E8"/>
    <w:multiLevelType w:val="hybridMultilevel"/>
    <w:tmpl w:val="DAEC2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3E46A6"/>
    <w:multiLevelType w:val="multilevel"/>
    <w:tmpl w:val="1F3E46A6"/>
    <w:lvl w:ilvl="0">
      <w:start w:val="1"/>
      <w:numFmt w:val="decimal"/>
      <w:lvlText w:val="7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E50E5D"/>
    <w:multiLevelType w:val="hybridMultilevel"/>
    <w:tmpl w:val="920EC7B8"/>
    <w:lvl w:ilvl="0" w:tplc="95CA023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7">
    <w:nsid w:val="39CD1D93"/>
    <w:multiLevelType w:val="hybridMultilevel"/>
    <w:tmpl w:val="68261080"/>
    <w:lvl w:ilvl="0" w:tplc="B99AE6BC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8">
    <w:nsid w:val="3B3D4097"/>
    <w:multiLevelType w:val="multilevel"/>
    <w:tmpl w:val="3B3D409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="Arial" w:hAnsi="Arial" w:cs="Arial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="Arial" w:hAnsi="Arial" w:cs="Arial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ascii="Arial" w:hAnsi="Arial" w:cs="Arial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Arial" w:hAnsi="Arial" w:cs="Arial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ascii="Arial" w:hAnsi="Arial" w:cs="Arial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ascii="Arial" w:hAnsi="Arial" w:cs="Arial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ascii="Arial" w:hAnsi="Arial" w:cs="Arial" w:hint="default"/>
        <w:sz w:val="28"/>
      </w:rPr>
    </w:lvl>
  </w:abstractNum>
  <w:abstractNum w:abstractNumId="9">
    <w:nsid w:val="4AE754B4"/>
    <w:multiLevelType w:val="multilevel"/>
    <w:tmpl w:val="4AE754B4"/>
    <w:lvl w:ilvl="0">
      <w:start w:val="1"/>
      <w:numFmt w:val="decimal"/>
      <w:lvlText w:val="6.%1"/>
      <w:lvlJc w:val="left"/>
      <w:pPr>
        <w:ind w:left="704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4D562961"/>
    <w:multiLevelType w:val="singleLevel"/>
    <w:tmpl w:val="2EBE7686"/>
    <w:lvl w:ilvl="0">
      <w:start w:val="1"/>
      <w:numFmt w:val="bullet"/>
      <w:pStyle w:val="ParagraphCoun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2"/>
      </w:rPr>
    </w:lvl>
  </w:abstractNum>
  <w:abstractNum w:abstractNumId="11">
    <w:nsid w:val="4F373C9F"/>
    <w:multiLevelType w:val="hybridMultilevel"/>
    <w:tmpl w:val="61184464"/>
    <w:lvl w:ilvl="0" w:tplc="B3EAC078">
      <w:start w:val="1"/>
      <w:numFmt w:val="decimal"/>
      <w:lvlText w:val="%1．"/>
      <w:lvlJc w:val="left"/>
      <w:pPr>
        <w:ind w:left="16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2">
    <w:nsid w:val="510B4A7A"/>
    <w:multiLevelType w:val="hybridMultilevel"/>
    <w:tmpl w:val="0E16A1FE"/>
    <w:lvl w:ilvl="0" w:tplc="8EB2E698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3">
    <w:nsid w:val="51AD2389"/>
    <w:multiLevelType w:val="hybridMultilevel"/>
    <w:tmpl w:val="6108E6AE"/>
    <w:lvl w:ilvl="0" w:tplc="238E5EA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55C30392"/>
    <w:multiLevelType w:val="multilevel"/>
    <w:tmpl w:val="55C30392"/>
    <w:lvl w:ilvl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C30425"/>
    <w:multiLevelType w:val="multilevel"/>
    <w:tmpl w:val="55C30425"/>
    <w:lvl w:ilvl="0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5C3067B"/>
    <w:multiLevelType w:val="multilevel"/>
    <w:tmpl w:val="55C3067B"/>
    <w:lvl w:ilvl="0">
      <w:start w:val="1"/>
      <w:numFmt w:val="decimal"/>
      <w:lvlText w:val="4.%1"/>
      <w:lvlJc w:val="left"/>
      <w:pPr>
        <w:ind w:left="42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cs="宋体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pStyle w:val="1"/>
      <w:lvlText w:val="%5)"/>
      <w:lvlJc w:val="left"/>
      <w:pPr>
        <w:ind w:left="2100" w:hanging="420"/>
      </w:pPr>
      <w:rPr>
        <w:rFonts w:ascii="宋体" w:eastAsia="宋体" w:hAnsi="宋体" w:cs="宋体" w:hint="default"/>
      </w:rPr>
    </w:lvl>
    <w:lvl w:ilvl="5">
      <w:start w:val="1"/>
      <w:numFmt w:val="lowerRoman"/>
      <w:pStyle w:val="2"/>
      <w:lvlText w:val="%6."/>
      <w:lvlJc w:val="right"/>
      <w:pPr>
        <w:ind w:left="2520" w:hanging="420"/>
      </w:pPr>
      <w:rPr>
        <w:rFonts w:ascii="宋体" w:eastAsia="宋体" w:hAnsi="宋体" w:cs="宋体" w:hint="default"/>
      </w:r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CB5A35"/>
    <w:multiLevelType w:val="hybridMultilevel"/>
    <w:tmpl w:val="9E4423FA"/>
    <w:lvl w:ilvl="0" w:tplc="78828BCC">
      <w:start w:val="1"/>
      <w:numFmt w:val="japaneseCounting"/>
      <w:lvlText w:val="%1．"/>
      <w:lvlJc w:val="left"/>
      <w:pPr>
        <w:ind w:left="1069" w:hanging="720"/>
      </w:pPr>
      <w:rPr>
        <w:rFonts w:ascii="Times New Roman" w:hAnsi="Times New Roman" w:cs="Times New Roman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189" w:hanging="420"/>
      </w:pPr>
    </w:lvl>
    <w:lvl w:ilvl="2" w:tplc="0409001B" w:tentative="1">
      <w:start w:val="1"/>
      <w:numFmt w:val="lowerRoman"/>
      <w:lvlText w:val="%3."/>
      <w:lvlJc w:val="right"/>
      <w:pPr>
        <w:ind w:left="1609" w:hanging="420"/>
      </w:pPr>
    </w:lvl>
    <w:lvl w:ilvl="3" w:tplc="0409000F" w:tentative="1">
      <w:start w:val="1"/>
      <w:numFmt w:val="decimal"/>
      <w:lvlText w:val="%4."/>
      <w:lvlJc w:val="left"/>
      <w:pPr>
        <w:ind w:left="2029" w:hanging="420"/>
      </w:pPr>
    </w:lvl>
    <w:lvl w:ilvl="4" w:tplc="04090019" w:tentative="1">
      <w:start w:val="1"/>
      <w:numFmt w:val="lowerLetter"/>
      <w:lvlText w:val="%5)"/>
      <w:lvlJc w:val="left"/>
      <w:pPr>
        <w:ind w:left="2449" w:hanging="420"/>
      </w:pPr>
    </w:lvl>
    <w:lvl w:ilvl="5" w:tplc="0409001B" w:tentative="1">
      <w:start w:val="1"/>
      <w:numFmt w:val="lowerRoman"/>
      <w:lvlText w:val="%6."/>
      <w:lvlJc w:val="right"/>
      <w:pPr>
        <w:ind w:left="2869" w:hanging="420"/>
      </w:pPr>
    </w:lvl>
    <w:lvl w:ilvl="6" w:tplc="0409000F" w:tentative="1">
      <w:start w:val="1"/>
      <w:numFmt w:val="decimal"/>
      <w:lvlText w:val="%7."/>
      <w:lvlJc w:val="left"/>
      <w:pPr>
        <w:ind w:left="3289" w:hanging="420"/>
      </w:pPr>
    </w:lvl>
    <w:lvl w:ilvl="7" w:tplc="04090019" w:tentative="1">
      <w:start w:val="1"/>
      <w:numFmt w:val="lowerLetter"/>
      <w:lvlText w:val="%8)"/>
      <w:lvlJc w:val="left"/>
      <w:pPr>
        <w:ind w:left="3709" w:hanging="420"/>
      </w:pPr>
    </w:lvl>
    <w:lvl w:ilvl="8" w:tplc="0409001B" w:tentative="1">
      <w:start w:val="1"/>
      <w:numFmt w:val="lowerRoman"/>
      <w:lvlText w:val="%9."/>
      <w:lvlJc w:val="right"/>
      <w:pPr>
        <w:ind w:left="4129" w:hanging="420"/>
      </w:pPr>
    </w:lvl>
  </w:abstractNum>
  <w:abstractNum w:abstractNumId="18">
    <w:nsid w:val="656E0A76"/>
    <w:multiLevelType w:val="hybridMultilevel"/>
    <w:tmpl w:val="46F241FC"/>
    <w:lvl w:ilvl="0" w:tplc="353EEBCA">
      <w:start w:val="1"/>
      <w:numFmt w:val="bullet"/>
      <w:pStyle w:val="06BodyCopyBullet7p"/>
      <w:lvlText w:val=""/>
      <w:lvlJc w:val="left"/>
      <w:pPr>
        <w:tabs>
          <w:tab w:val="num" w:pos="170"/>
        </w:tabs>
        <w:ind w:left="170" w:hanging="17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999999"/>
        <w:spacing w:val="0"/>
        <w:kern w:val="0"/>
        <w:position w:val="0"/>
        <w:sz w:val="14"/>
        <w:szCs w:val="1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AB0A9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91252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1491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36C8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8FEF7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BE2A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1E645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CDC03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83F16FF"/>
    <w:multiLevelType w:val="multilevel"/>
    <w:tmpl w:val="683F16FF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6"/>
  </w:num>
  <w:num w:numId="2">
    <w:abstractNumId w:val="8"/>
  </w:num>
  <w:num w:numId="3">
    <w:abstractNumId w:val="1"/>
  </w:num>
  <w:num w:numId="4">
    <w:abstractNumId w:val="19"/>
  </w:num>
  <w:num w:numId="5">
    <w:abstractNumId w:val="14"/>
  </w:num>
  <w:num w:numId="6">
    <w:abstractNumId w:val="15"/>
  </w:num>
  <w:num w:numId="7">
    <w:abstractNumId w:val="2"/>
  </w:num>
  <w:num w:numId="8">
    <w:abstractNumId w:val="9"/>
  </w:num>
  <w:num w:numId="9">
    <w:abstractNumId w:val="5"/>
  </w:num>
  <w:num w:numId="10">
    <w:abstractNumId w:val="16"/>
  </w:num>
  <w:num w:numId="11">
    <w:abstractNumId w:val="16"/>
  </w:num>
  <w:num w:numId="12">
    <w:abstractNumId w:val="16"/>
  </w:num>
  <w:num w:numId="13">
    <w:abstractNumId w:val="10"/>
  </w:num>
  <w:num w:numId="14">
    <w:abstractNumId w:val="18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16"/>
  </w:num>
  <w:num w:numId="20">
    <w:abstractNumId w:val="3"/>
  </w:num>
  <w:num w:numId="21">
    <w:abstractNumId w:val="12"/>
  </w:num>
  <w:num w:numId="22">
    <w:abstractNumId w:val="4"/>
  </w:num>
  <w:num w:numId="23">
    <w:abstractNumId w:val="7"/>
  </w:num>
  <w:num w:numId="24">
    <w:abstractNumId w:val="17"/>
  </w:num>
  <w:num w:numId="25">
    <w:abstractNumId w:val="6"/>
  </w:num>
  <w:num w:numId="26">
    <w:abstractNumId w:val="13"/>
  </w:num>
  <w:num w:numId="27">
    <w:abstractNumId w:val="1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E2A"/>
    <w:rsid w:val="00000B2B"/>
    <w:rsid w:val="00001C27"/>
    <w:rsid w:val="000022C4"/>
    <w:rsid w:val="000034BD"/>
    <w:rsid w:val="00006A4D"/>
    <w:rsid w:val="00006EF8"/>
    <w:rsid w:val="0001018D"/>
    <w:rsid w:val="0001244C"/>
    <w:rsid w:val="000124B5"/>
    <w:rsid w:val="0001289A"/>
    <w:rsid w:val="00014302"/>
    <w:rsid w:val="00016D49"/>
    <w:rsid w:val="000214C2"/>
    <w:rsid w:val="000230D7"/>
    <w:rsid w:val="00023731"/>
    <w:rsid w:val="00024FAE"/>
    <w:rsid w:val="00033449"/>
    <w:rsid w:val="0004354F"/>
    <w:rsid w:val="00044EF9"/>
    <w:rsid w:val="00045D48"/>
    <w:rsid w:val="00046052"/>
    <w:rsid w:val="000478C4"/>
    <w:rsid w:val="0005108B"/>
    <w:rsid w:val="00052A06"/>
    <w:rsid w:val="000575FA"/>
    <w:rsid w:val="00061942"/>
    <w:rsid w:val="000622E8"/>
    <w:rsid w:val="00062380"/>
    <w:rsid w:val="0006434F"/>
    <w:rsid w:val="000675D4"/>
    <w:rsid w:val="00071974"/>
    <w:rsid w:val="00072A8C"/>
    <w:rsid w:val="000740EB"/>
    <w:rsid w:val="00075E80"/>
    <w:rsid w:val="000826E7"/>
    <w:rsid w:val="00083BF4"/>
    <w:rsid w:val="000856DB"/>
    <w:rsid w:val="0009167B"/>
    <w:rsid w:val="00097A65"/>
    <w:rsid w:val="000A3349"/>
    <w:rsid w:val="000A34E7"/>
    <w:rsid w:val="000A3D17"/>
    <w:rsid w:val="000A4C1A"/>
    <w:rsid w:val="000A5CE4"/>
    <w:rsid w:val="000A6147"/>
    <w:rsid w:val="000A7DFA"/>
    <w:rsid w:val="000B061D"/>
    <w:rsid w:val="000B1064"/>
    <w:rsid w:val="000B3177"/>
    <w:rsid w:val="000B3BEF"/>
    <w:rsid w:val="000B3CCA"/>
    <w:rsid w:val="000B46E2"/>
    <w:rsid w:val="000C0EE9"/>
    <w:rsid w:val="000C1D78"/>
    <w:rsid w:val="000C36FA"/>
    <w:rsid w:val="000C53AB"/>
    <w:rsid w:val="000C5F16"/>
    <w:rsid w:val="000D02DF"/>
    <w:rsid w:val="000D11A0"/>
    <w:rsid w:val="000D125C"/>
    <w:rsid w:val="000D2BBC"/>
    <w:rsid w:val="000D3229"/>
    <w:rsid w:val="000D477A"/>
    <w:rsid w:val="000D5A31"/>
    <w:rsid w:val="000D65A6"/>
    <w:rsid w:val="000D7198"/>
    <w:rsid w:val="000E2BD8"/>
    <w:rsid w:val="000E2CE9"/>
    <w:rsid w:val="000E3EA5"/>
    <w:rsid w:val="000E7993"/>
    <w:rsid w:val="000E7BA5"/>
    <w:rsid w:val="000F28D1"/>
    <w:rsid w:val="000F4D8D"/>
    <w:rsid w:val="000F606E"/>
    <w:rsid w:val="000F6281"/>
    <w:rsid w:val="000F79CA"/>
    <w:rsid w:val="00100FD7"/>
    <w:rsid w:val="001018DF"/>
    <w:rsid w:val="00104E5A"/>
    <w:rsid w:val="001062DE"/>
    <w:rsid w:val="00106CF9"/>
    <w:rsid w:val="00106FCA"/>
    <w:rsid w:val="001072DA"/>
    <w:rsid w:val="001079A7"/>
    <w:rsid w:val="0011130C"/>
    <w:rsid w:val="00114C3D"/>
    <w:rsid w:val="00115109"/>
    <w:rsid w:val="00120B33"/>
    <w:rsid w:val="00121675"/>
    <w:rsid w:val="00123AAD"/>
    <w:rsid w:val="0012549D"/>
    <w:rsid w:val="001257A5"/>
    <w:rsid w:val="00126894"/>
    <w:rsid w:val="00130FEA"/>
    <w:rsid w:val="001320B6"/>
    <w:rsid w:val="00133C5E"/>
    <w:rsid w:val="00134A95"/>
    <w:rsid w:val="00135BAD"/>
    <w:rsid w:val="00136705"/>
    <w:rsid w:val="00137423"/>
    <w:rsid w:val="00140478"/>
    <w:rsid w:val="00143841"/>
    <w:rsid w:val="00146782"/>
    <w:rsid w:val="001505C1"/>
    <w:rsid w:val="00153489"/>
    <w:rsid w:val="00153E74"/>
    <w:rsid w:val="00156012"/>
    <w:rsid w:val="001617C6"/>
    <w:rsid w:val="0016384F"/>
    <w:rsid w:val="00163AE6"/>
    <w:rsid w:val="00164C50"/>
    <w:rsid w:val="00165CC5"/>
    <w:rsid w:val="001661AC"/>
    <w:rsid w:val="00170B4B"/>
    <w:rsid w:val="00170E1A"/>
    <w:rsid w:val="001714D1"/>
    <w:rsid w:val="00171D28"/>
    <w:rsid w:val="00172F3A"/>
    <w:rsid w:val="00174CB8"/>
    <w:rsid w:val="00175104"/>
    <w:rsid w:val="001802B4"/>
    <w:rsid w:val="001842F7"/>
    <w:rsid w:val="00184EBC"/>
    <w:rsid w:val="00190035"/>
    <w:rsid w:val="001907B4"/>
    <w:rsid w:val="00190CC4"/>
    <w:rsid w:val="001910DB"/>
    <w:rsid w:val="00193EC6"/>
    <w:rsid w:val="001957ED"/>
    <w:rsid w:val="001A00B9"/>
    <w:rsid w:val="001A17BF"/>
    <w:rsid w:val="001A7F39"/>
    <w:rsid w:val="001B2060"/>
    <w:rsid w:val="001B2CB0"/>
    <w:rsid w:val="001B3424"/>
    <w:rsid w:val="001B51E4"/>
    <w:rsid w:val="001B5C66"/>
    <w:rsid w:val="001B72E1"/>
    <w:rsid w:val="001C2277"/>
    <w:rsid w:val="001C520E"/>
    <w:rsid w:val="001C70DF"/>
    <w:rsid w:val="001D2350"/>
    <w:rsid w:val="001D411D"/>
    <w:rsid w:val="001D6991"/>
    <w:rsid w:val="001E370F"/>
    <w:rsid w:val="001E3E8F"/>
    <w:rsid w:val="001E738B"/>
    <w:rsid w:val="001E7751"/>
    <w:rsid w:val="001F2DE8"/>
    <w:rsid w:val="001F444E"/>
    <w:rsid w:val="00201C92"/>
    <w:rsid w:val="0020589A"/>
    <w:rsid w:val="002105CF"/>
    <w:rsid w:val="00212B04"/>
    <w:rsid w:val="00214B8E"/>
    <w:rsid w:val="002204ED"/>
    <w:rsid w:val="00221ADA"/>
    <w:rsid w:val="002231D5"/>
    <w:rsid w:val="00223A72"/>
    <w:rsid w:val="0022750F"/>
    <w:rsid w:val="0022785B"/>
    <w:rsid w:val="002307C0"/>
    <w:rsid w:val="002417F8"/>
    <w:rsid w:val="002441A8"/>
    <w:rsid w:val="00245285"/>
    <w:rsid w:val="00245955"/>
    <w:rsid w:val="002506C0"/>
    <w:rsid w:val="00257F95"/>
    <w:rsid w:val="002605DC"/>
    <w:rsid w:val="00261B03"/>
    <w:rsid w:val="002639A6"/>
    <w:rsid w:val="00266251"/>
    <w:rsid w:val="00266FF3"/>
    <w:rsid w:val="00273754"/>
    <w:rsid w:val="00275A4E"/>
    <w:rsid w:val="0027670D"/>
    <w:rsid w:val="002772EF"/>
    <w:rsid w:val="00280B54"/>
    <w:rsid w:val="0028448E"/>
    <w:rsid w:val="00285873"/>
    <w:rsid w:val="00285BA0"/>
    <w:rsid w:val="00286FBD"/>
    <w:rsid w:val="00294908"/>
    <w:rsid w:val="00294AF4"/>
    <w:rsid w:val="002956B8"/>
    <w:rsid w:val="0029728A"/>
    <w:rsid w:val="00297D63"/>
    <w:rsid w:val="002A1F25"/>
    <w:rsid w:val="002A2A2C"/>
    <w:rsid w:val="002A40AA"/>
    <w:rsid w:val="002A48E4"/>
    <w:rsid w:val="002A4A82"/>
    <w:rsid w:val="002A5248"/>
    <w:rsid w:val="002A5985"/>
    <w:rsid w:val="002A680A"/>
    <w:rsid w:val="002B2325"/>
    <w:rsid w:val="002B2B44"/>
    <w:rsid w:val="002B3E94"/>
    <w:rsid w:val="002B4D92"/>
    <w:rsid w:val="002C3E44"/>
    <w:rsid w:val="002C5471"/>
    <w:rsid w:val="002C5509"/>
    <w:rsid w:val="002C6801"/>
    <w:rsid w:val="002D07C3"/>
    <w:rsid w:val="002D1D7E"/>
    <w:rsid w:val="002D41D6"/>
    <w:rsid w:val="002D5765"/>
    <w:rsid w:val="002D6B96"/>
    <w:rsid w:val="002E276C"/>
    <w:rsid w:val="002E57B5"/>
    <w:rsid w:val="002E58D4"/>
    <w:rsid w:val="002E6C6E"/>
    <w:rsid w:val="002F1BCB"/>
    <w:rsid w:val="002F1DDC"/>
    <w:rsid w:val="002F1E74"/>
    <w:rsid w:val="002F2704"/>
    <w:rsid w:val="002F4315"/>
    <w:rsid w:val="002F55C5"/>
    <w:rsid w:val="00300795"/>
    <w:rsid w:val="00301D56"/>
    <w:rsid w:val="003055A9"/>
    <w:rsid w:val="00305E11"/>
    <w:rsid w:val="00306891"/>
    <w:rsid w:val="00306BD9"/>
    <w:rsid w:val="00312061"/>
    <w:rsid w:val="00312AD7"/>
    <w:rsid w:val="00316801"/>
    <w:rsid w:val="003217F2"/>
    <w:rsid w:val="00322526"/>
    <w:rsid w:val="00327293"/>
    <w:rsid w:val="00330F1B"/>
    <w:rsid w:val="0033249B"/>
    <w:rsid w:val="00333326"/>
    <w:rsid w:val="00333A93"/>
    <w:rsid w:val="003347E6"/>
    <w:rsid w:val="00336562"/>
    <w:rsid w:val="00337505"/>
    <w:rsid w:val="003415F8"/>
    <w:rsid w:val="00341F4C"/>
    <w:rsid w:val="00342452"/>
    <w:rsid w:val="00343307"/>
    <w:rsid w:val="0034431E"/>
    <w:rsid w:val="003447D7"/>
    <w:rsid w:val="00344B02"/>
    <w:rsid w:val="00345265"/>
    <w:rsid w:val="00345E2A"/>
    <w:rsid w:val="00345EBD"/>
    <w:rsid w:val="003466D5"/>
    <w:rsid w:val="0034709D"/>
    <w:rsid w:val="00352A7D"/>
    <w:rsid w:val="00354A2D"/>
    <w:rsid w:val="00361475"/>
    <w:rsid w:val="003636CD"/>
    <w:rsid w:val="00363BF2"/>
    <w:rsid w:val="00364228"/>
    <w:rsid w:val="003644B2"/>
    <w:rsid w:val="003648CE"/>
    <w:rsid w:val="0036589A"/>
    <w:rsid w:val="003720D9"/>
    <w:rsid w:val="003723FC"/>
    <w:rsid w:val="003726DE"/>
    <w:rsid w:val="00380F4E"/>
    <w:rsid w:val="0038115D"/>
    <w:rsid w:val="00383AE5"/>
    <w:rsid w:val="00383E65"/>
    <w:rsid w:val="0038413F"/>
    <w:rsid w:val="00384CE9"/>
    <w:rsid w:val="00384F44"/>
    <w:rsid w:val="0038506B"/>
    <w:rsid w:val="00392340"/>
    <w:rsid w:val="0039251A"/>
    <w:rsid w:val="00392CCC"/>
    <w:rsid w:val="00393579"/>
    <w:rsid w:val="00394766"/>
    <w:rsid w:val="00395100"/>
    <w:rsid w:val="003A23DB"/>
    <w:rsid w:val="003A66A3"/>
    <w:rsid w:val="003B3550"/>
    <w:rsid w:val="003B4595"/>
    <w:rsid w:val="003B4E55"/>
    <w:rsid w:val="003B68BA"/>
    <w:rsid w:val="003B7D99"/>
    <w:rsid w:val="003C23E6"/>
    <w:rsid w:val="003C6297"/>
    <w:rsid w:val="003D2253"/>
    <w:rsid w:val="003D5BFF"/>
    <w:rsid w:val="003D601D"/>
    <w:rsid w:val="003D660C"/>
    <w:rsid w:val="003D7903"/>
    <w:rsid w:val="003E0EBD"/>
    <w:rsid w:val="003E156F"/>
    <w:rsid w:val="003E21AE"/>
    <w:rsid w:val="003E3FD4"/>
    <w:rsid w:val="003E520A"/>
    <w:rsid w:val="003E73FB"/>
    <w:rsid w:val="003E7A26"/>
    <w:rsid w:val="003F17F0"/>
    <w:rsid w:val="003F1FFB"/>
    <w:rsid w:val="003F30D5"/>
    <w:rsid w:val="003F4CD1"/>
    <w:rsid w:val="003F4E82"/>
    <w:rsid w:val="003F6A91"/>
    <w:rsid w:val="00403D10"/>
    <w:rsid w:val="0040539D"/>
    <w:rsid w:val="0040760B"/>
    <w:rsid w:val="0041065E"/>
    <w:rsid w:val="00410EED"/>
    <w:rsid w:val="00411CAC"/>
    <w:rsid w:val="004144A7"/>
    <w:rsid w:val="004160E1"/>
    <w:rsid w:val="00416E6C"/>
    <w:rsid w:val="00420DD7"/>
    <w:rsid w:val="00420E7C"/>
    <w:rsid w:val="0042119B"/>
    <w:rsid w:val="00421A0E"/>
    <w:rsid w:val="00422BA9"/>
    <w:rsid w:val="00426504"/>
    <w:rsid w:val="00426CDB"/>
    <w:rsid w:val="00427976"/>
    <w:rsid w:val="0043034A"/>
    <w:rsid w:val="0043117F"/>
    <w:rsid w:val="004317C8"/>
    <w:rsid w:val="004324FD"/>
    <w:rsid w:val="0043377E"/>
    <w:rsid w:val="00434B94"/>
    <w:rsid w:val="0043631E"/>
    <w:rsid w:val="004403ED"/>
    <w:rsid w:val="004409B0"/>
    <w:rsid w:val="004410F8"/>
    <w:rsid w:val="00444310"/>
    <w:rsid w:val="00450032"/>
    <w:rsid w:val="0045094F"/>
    <w:rsid w:val="0045098F"/>
    <w:rsid w:val="00450F77"/>
    <w:rsid w:val="004530EF"/>
    <w:rsid w:val="00455262"/>
    <w:rsid w:val="00455589"/>
    <w:rsid w:val="00455D06"/>
    <w:rsid w:val="00461A21"/>
    <w:rsid w:val="004620E6"/>
    <w:rsid w:val="00466389"/>
    <w:rsid w:val="00471C45"/>
    <w:rsid w:val="00474173"/>
    <w:rsid w:val="00474348"/>
    <w:rsid w:val="00474C7B"/>
    <w:rsid w:val="00474E98"/>
    <w:rsid w:val="00476DAA"/>
    <w:rsid w:val="00481AAA"/>
    <w:rsid w:val="00484566"/>
    <w:rsid w:val="00484881"/>
    <w:rsid w:val="004857C5"/>
    <w:rsid w:val="00486561"/>
    <w:rsid w:val="004926E5"/>
    <w:rsid w:val="004926FB"/>
    <w:rsid w:val="0049274A"/>
    <w:rsid w:val="00493C49"/>
    <w:rsid w:val="004955A2"/>
    <w:rsid w:val="00496FD0"/>
    <w:rsid w:val="004A2057"/>
    <w:rsid w:val="004A25CC"/>
    <w:rsid w:val="004A2C45"/>
    <w:rsid w:val="004A41DA"/>
    <w:rsid w:val="004A534C"/>
    <w:rsid w:val="004A6132"/>
    <w:rsid w:val="004A7856"/>
    <w:rsid w:val="004B34CD"/>
    <w:rsid w:val="004B3C48"/>
    <w:rsid w:val="004B6BF7"/>
    <w:rsid w:val="004C42F2"/>
    <w:rsid w:val="004D05B8"/>
    <w:rsid w:val="004D081D"/>
    <w:rsid w:val="004D1F75"/>
    <w:rsid w:val="004D265B"/>
    <w:rsid w:val="004D2DC5"/>
    <w:rsid w:val="004D3439"/>
    <w:rsid w:val="004E398B"/>
    <w:rsid w:val="004E588C"/>
    <w:rsid w:val="004E6732"/>
    <w:rsid w:val="004E706A"/>
    <w:rsid w:val="004F20A8"/>
    <w:rsid w:val="004F6955"/>
    <w:rsid w:val="00504EAA"/>
    <w:rsid w:val="00504F51"/>
    <w:rsid w:val="00505236"/>
    <w:rsid w:val="00506C6E"/>
    <w:rsid w:val="00507086"/>
    <w:rsid w:val="005072EC"/>
    <w:rsid w:val="0051074C"/>
    <w:rsid w:val="005124EA"/>
    <w:rsid w:val="005138F5"/>
    <w:rsid w:val="005148CE"/>
    <w:rsid w:val="005178E0"/>
    <w:rsid w:val="00520169"/>
    <w:rsid w:val="00525A56"/>
    <w:rsid w:val="00527406"/>
    <w:rsid w:val="00527BB6"/>
    <w:rsid w:val="00532804"/>
    <w:rsid w:val="005332DE"/>
    <w:rsid w:val="00533BA6"/>
    <w:rsid w:val="005340E2"/>
    <w:rsid w:val="00534387"/>
    <w:rsid w:val="005347A6"/>
    <w:rsid w:val="00536315"/>
    <w:rsid w:val="00537150"/>
    <w:rsid w:val="00540651"/>
    <w:rsid w:val="00541D40"/>
    <w:rsid w:val="005520A7"/>
    <w:rsid w:val="00553C69"/>
    <w:rsid w:val="00556674"/>
    <w:rsid w:val="00556FD7"/>
    <w:rsid w:val="00557BC5"/>
    <w:rsid w:val="00561A4E"/>
    <w:rsid w:val="00564973"/>
    <w:rsid w:val="00567783"/>
    <w:rsid w:val="00567899"/>
    <w:rsid w:val="005712E6"/>
    <w:rsid w:val="005760D2"/>
    <w:rsid w:val="005774A6"/>
    <w:rsid w:val="0058289F"/>
    <w:rsid w:val="005832D3"/>
    <w:rsid w:val="00583707"/>
    <w:rsid w:val="005904DD"/>
    <w:rsid w:val="00591143"/>
    <w:rsid w:val="005911DD"/>
    <w:rsid w:val="00591660"/>
    <w:rsid w:val="00595783"/>
    <w:rsid w:val="0059581E"/>
    <w:rsid w:val="00596181"/>
    <w:rsid w:val="005A2B88"/>
    <w:rsid w:val="005A3A05"/>
    <w:rsid w:val="005A4F87"/>
    <w:rsid w:val="005B1076"/>
    <w:rsid w:val="005B24C7"/>
    <w:rsid w:val="005B646C"/>
    <w:rsid w:val="005B6687"/>
    <w:rsid w:val="005C3C2E"/>
    <w:rsid w:val="005C5111"/>
    <w:rsid w:val="005C7630"/>
    <w:rsid w:val="005D064E"/>
    <w:rsid w:val="005D0BF4"/>
    <w:rsid w:val="005D19DF"/>
    <w:rsid w:val="005D3EE6"/>
    <w:rsid w:val="005D432D"/>
    <w:rsid w:val="005D4CD3"/>
    <w:rsid w:val="005D5D89"/>
    <w:rsid w:val="005E106B"/>
    <w:rsid w:val="005E1C84"/>
    <w:rsid w:val="005E1D39"/>
    <w:rsid w:val="005E2B77"/>
    <w:rsid w:val="005E2EC0"/>
    <w:rsid w:val="005E38B2"/>
    <w:rsid w:val="005E38C5"/>
    <w:rsid w:val="005E3F77"/>
    <w:rsid w:val="005E44C2"/>
    <w:rsid w:val="005E562D"/>
    <w:rsid w:val="005E5F74"/>
    <w:rsid w:val="005E624B"/>
    <w:rsid w:val="005E792A"/>
    <w:rsid w:val="005E79E3"/>
    <w:rsid w:val="005F1196"/>
    <w:rsid w:val="005F1F32"/>
    <w:rsid w:val="005F21D1"/>
    <w:rsid w:val="00602AFD"/>
    <w:rsid w:val="00603A80"/>
    <w:rsid w:val="00604175"/>
    <w:rsid w:val="00604E8C"/>
    <w:rsid w:val="00605425"/>
    <w:rsid w:val="006057B4"/>
    <w:rsid w:val="0060724D"/>
    <w:rsid w:val="00607DEE"/>
    <w:rsid w:val="00614F99"/>
    <w:rsid w:val="00615441"/>
    <w:rsid w:val="0061566E"/>
    <w:rsid w:val="00615755"/>
    <w:rsid w:val="006158E5"/>
    <w:rsid w:val="00616EAA"/>
    <w:rsid w:val="00617A26"/>
    <w:rsid w:val="00621CC9"/>
    <w:rsid w:val="00621F4C"/>
    <w:rsid w:val="0062355C"/>
    <w:rsid w:val="00623E55"/>
    <w:rsid w:val="00625E2A"/>
    <w:rsid w:val="0062693F"/>
    <w:rsid w:val="00626D6B"/>
    <w:rsid w:val="00627304"/>
    <w:rsid w:val="00631D1F"/>
    <w:rsid w:val="006323E0"/>
    <w:rsid w:val="0063415E"/>
    <w:rsid w:val="00637244"/>
    <w:rsid w:val="00643F50"/>
    <w:rsid w:val="0064491C"/>
    <w:rsid w:val="006453A5"/>
    <w:rsid w:val="00645B34"/>
    <w:rsid w:val="0065096C"/>
    <w:rsid w:val="0065260C"/>
    <w:rsid w:val="00652638"/>
    <w:rsid w:val="00652FD1"/>
    <w:rsid w:val="00653AAC"/>
    <w:rsid w:val="006550DB"/>
    <w:rsid w:val="00655D6A"/>
    <w:rsid w:val="00656EFD"/>
    <w:rsid w:val="00662F71"/>
    <w:rsid w:val="006646F8"/>
    <w:rsid w:val="00664F24"/>
    <w:rsid w:val="006704AF"/>
    <w:rsid w:val="006718FF"/>
    <w:rsid w:val="00672AB4"/>
    <w:rsid w:val="0067304F"/>
    <w:rsid w:val="00674D17"/>
    <w:rsid w:val="00674D76"/>
    <w:rsid w:val="0067767E"/>
    <w:rsid w:val="006807FE"/>
    <w:rsid w:val="00680C0B"/>
    <w:rsid w:val="00680FFB"/>
    <w:rsid w:val="00682B8F"/>
    <w:rsid w:val="00683517"/>
    <w:rsid w:val="00683E5F"/>
    <w:rsid w:val="00684F8A"/>
    <w:rsid w:val="00690E5C"/>
    <w:rsid w:val="006921D6"/>
    <w:rsid w:val="00693A3F"/>
    <w:rsid w:val="0069736C"/>
    <w:rsid w:val="006A2FB6"/>
    <w:rsid w:val="006A3E82"/>
    <w:rsid w:val="006A4264"/>
    <w:rsid w:val="006A4E53"/>
    <w:rsid w:val="006A72F8"/>
    <w:rsid w:val="006A7E16"/>
    <w:rsid w:val="006B2F5A"/>
    <w:rsid w:val="006B3586"/>
    <w:rsid w:val="006B4B4F"/>
    <w:rsid w:val="006B507E"/>
    <w:rsid w:val="006B5ACB"/>
    <w:rsid w:val="006B5DE1"/>
    <w:rsid w:val="006B64C3"/>
    <w:rsid w:val="006B7FC0"/>
    <w:rsid w:val="006C13C6"/>
    <w:rsid w:val="006C40B5"/>
    <w:rsid w:val="006C415B"/>
    <w:rsid w:val="006C43BB"/>
    <w:rsid w:val="006C4652"/>
    <w:rsid w:val="006C4C3E"/>
    <w:rsid w:val="006C4D05"/>
    <w:rsid w:val="006C5580"/>
    <w:rsid w:val="006D1613"/>
    <w:rsid w:val="006D2B41"/>
    <w:rsid w:val="006D301E"/>
    <w:rsid w:val="006D414A"/>
    <w:rsid w:val="006D4508"/>
    <w:rsid w:val="006D68BA"/>
    <w:rsid w:val="006E4178"/>
    <w:rsid w:val="006E463F"/>
    <w:rsid w:val="006E6707"/>
    <w:rsid w:val="006F20B7"/>
    <w:rsid w:val="006F2165"/>
    <w:rsid w:val="006F5526"/>
    <w:rsid w:val="006F6B47"/>
    <w:rsid w:val="006F6DB8"/>
    <w:rsid w:val="006F712D"/>
    <w:rsid w:val="006F78CF"/>
    <w:rsid w:val="00702192"/>
    <w:rsid w:val="00704289"/>
    <w:rsid w:val="00711ECE"/>
    <w:rsid w:val="00712BFC"/>
    <w:rsid w:val="00715E5A"/>
    <w:rsid w:val="007167A2"/>
    <w:rsid w:val="00721098"/>
    <w:rsid w:val="007235CB"/>
    <w:rsid w:val="0072446B"/>
    <w:rsid w:val="00726C5D"/>
    <w:rsid w:val="007270EC"/>
    <w:rsid w:val="00730470"/>
    <w:rsid w:val="00730FBF"/>
    <w:rsid w:val="00733BE9"/>
    <w:rsid w:val="007356E2"/>
    <w:rsid w:val="007366A7"/>
    <w:rsid w:val="007450A2"/>
    <w:rsid w:val="00745620"/>
    <w:rsid w:val="00745A0E"/>
    <w:rsid w:val="00746FFF"/>
    <w:rsid w:val="00750718"/>
    <w:rsid w:val="00750E7F"/>
    <w:rsid w:val="00755D22"/>
    <w:rsid w:val="00757195"/>
    <w:rsid w:val="00757FC9"/>
    <w:rsid w:val="00761FB6"/>
    <w:rsid w:val="007630C6"/>
    <w:rsid w:val="00765A61"/>
    <w:rsid w:val="007678AE"/>
    <w:rsid w:val="0076794D"/>
    <w:rsid w:val="00770F67"/>
    <w:rsid w:val="007742AB"/>
    <w:rsid w:val="00777A1E"/>
    <w:rsid w:val="00777E23"/>
    <w:rsid w:val="00781BDE"/>
    <w:rsid w:val="007825C4"/>
    <w:rsid w:val="00784E51"/>
    <w:rsid w:val="007857B2"/>
    <w:rsid w:val="00790DC2"/>
    <w:rsid w:val="007A2649"/>
    <w:rsid w:val="007A53E7"/>
    <w:rsid w:val="007A5F70"/>
    <w:rsid w:val="007A7688"/>
    <w:rsid w:val="007A798C"/>
    <w:rsid w:val="007B29E5"/>
    <w:rsid w:val="007B3986"/>
    <w:rsid w:val="007C4B0F"/>
    <w:rsid w:val="007C6D38"/>
    <w:rsid w:val="007E03B0"/>
    <w:rsid w:val="007E22FE"/>
    <w:rsid w:val="007E7BDA"/>
    <w:rsid w:val="007E7F5D"/>
    <w:rsid w:val="007F1D68"/>
    <w:rsid w:val="007F48FF"/>
    <w:rsid w:val="007F69C0"/>
    <w:rsid w:val="007F71D2"/>
    <w:rsid w:val="007F7AA5"/>
    <w:rsid w:val="007F7F5C"/>
    <w:rsid w:val="0080112D"/>
    <w:rsid w:val="00802A6A"/>
    <w:rsid w:val="0080306B"/>
    <w:rsid w:val="008047C1"/>
    <w:rsid w:val="0080684B"/>
    <w:rsid w:val="00807160"/>
    <w:rsid w:val="008101FB"/>
    <w:rsid w:val="00813FAB"/>
    <w:rsid w:val="00817725"/>
    <w:rsid w:val="008200E2"/>
    <w:rsid w:val="008202C1"/>
    <w:rsid w:val="00823AA2"/>
    <w:rsid w:val="00823C41"/>
    <w:rsid w:val="00824951"/>
    <w:rsid w:val="00826A61"/>
    <w:rsid w:val="00831A52"/>
    <w:rsid w:val="00831CA3"/>
    <w:rsid w:val="008332E7"/>
    <w:rsid w:val="008339DA"/>
    <w:rsid w:val="008365CE"/>
    <w:rsid w:val="008368BB"/>
    <w:rsid w:val="00837BF8"/>
    <w:rsid w:val="008435D7"/>
    <w:rsid w:val="00843850"/>
    <w:rsid w:val="008440DB"/>
    <w:rsid w:val="00846A2E"/>
    <w:rsid w:val="00846A76"/>
    <w:rsid w:val="00852A6C"/>
    <w:rsid w:val="00856F04"/>
    <w:rsid w:val="00861E63"/>
    <w:rsid w:val="00862E9B"/>
    <w:rsid w:val="008648F3"/>
    <w:rsid w:val="008651FA"/>
    <w:rsid w:val="008663CC"/>
    <w:rsid w:val="00866576"/>
    <w:rsid w:val="0087520E"/>
    <w:rsid w:val="00877C5D"/>
    <w:rsid w:val="00877D6F"/>
    <w:rsid w:val="00881793"/>
    <w:rsid w:val="00884815"/>
    <w:rsid w:val="008863C6"/>
    <w:rsid w:val="00886681"/>
    <w:rsid w:val="008938EE"/>
    <w:rsid w:val="00893937"/>
    <w:rsid w:val="00893C1E"/>
    <w:rsid w:val="00894082"/>
    <w:rsid w:val="0089581B"/>
    <w:rsid w:val="00897DC5"/>
    <w:rsid w:val="008A1A8B"/>
    <w:rsid w:val="008A22C3"/>
    <w:rsid w:val="008A467A"/>
    <w:rsid w:val="008A56B2"/>
    <w:rsid w:val="008A6AE5"/>
    <w:rsid w:val="008B18A5"/>
    <w:rsid w:val="008B2C9D"/>
    <w:rsid w:val="008B362B"/>
    <w:rsid w:val="008B490B"/>
    <w:rsid w:val="008B6559"/>
    <w:rsid w:val="008C1A5E"/>
    <w:rsid w:val="008C238F"/>
    <w:rsid w:val="008C2405"/>
    <w:rsid w:val="008C48F3"/>
    <w:rsid w:val="008C5560"/>
    <w:rsid w:val="008C5F15"/>
    <w:rsid w:val="008C7D73"/>
    <w:rsid w:val="008D038A"/>
    <w:rsid w:val="008D2C32"/>
    <w:rsid w:val="008D30DA"/>
    <w:rsid w:val="008D31FA"/>
    <w:rsid w:val="008D529A"/>
    <w:rsid w:val="008D7003"/>
    <w:rsid w:val="008E18AE"/>
    <w:rsid w:val="008F420D"/>
    <w:rsid w:val="008F442C"/>
    <w:rsid w:val="008F456A"/>
    <w:rsid w:val="008F4D88"/>
    <w:rsid w:val="008F5A33"/>
    <w:rsid w:val="00900AD7"/>
    <w:rsid w:val="00900E65"/>
    <w:rsid w:val="00902037"/>
    <w:rsid w:val="00902843"/>
    <w:rsid w:val="00902A49"/>
    <w:rsid w:val="009031DA"/>
    <w:rsid w:val="00904AF9"/>
    <w:rsid w:val="009060BE"/>
    <w:rsid w:val="00906520"/>
    <w:rsid w:val="00906AF3"/>
    <w:rsid w:val="00914BAA"/>
    <w:rsid w:val="009208BB"/>
    <w:rsid w:val="00920C97"/>
    <w:rsid w:val="0092142A"/>
    <w:rsid w:val="009220B6"/>
    <w:rsid w:val="00923401"/>
    <w:rsid w:val="00924923"/>
    <w:rsid w:val="00925840"/>
    <w:rsid w:val="00925CB9"/>
    <w:rsid w:val="009275B4"/>
    <w:rsid w:val="009304D0"/>
    <w:rsid w:val="00931044"/>
    <w:rsid w:val="00931751"/>
    <w:rsid w:val="00934426"/>
    <w:rsid w:val="009426BA"/>
    <w:rsid w:val="00943896"/>
    <w:rsid w:val="009439CD"/>
    <w:rsid w:val="00944E43"/>
    <w:rsid w:val="00945949"/>
    <w:rsid w:val="00945FE5"/>
    <w:rsid w:val="00946BAF"/>
    <w:rsid w:val="00951B2A"/>
    <w:rsid w:val="0095258C"/>
    <w:rsid w:val="00954248"/>
    <w:rsid w:val="009542B8"/>
    <w:rsid w:val="009563C7"/>
    <w:rsid w:val="009644CB"/>
    <w:rsid w:val="00965306"/>
    <w:rsid w:val="009713CC"/>
    <w:rsid w:val="00975418"/>
    <w:rsid w:val="00975D11"/>
    <w:rsid w:val="009761F9"/>
    <w:rsid w:val="009766CD"/>
    <w:rsid w:val="009777D8"/>
    <w:rsid w:val="009813F0"/>
    <w:rsid w:val="00981A1B"/>
    <w:rsid w:val="00983987"/>
    <w:rsid w:val="00983D6F"/>
    <w:rsid w:val="00986842"/>
    <w:rsid w:val="009878F0"/>
    <w:rsid w:val="00987A51"/>
    <w:rsid w:val="00987AAF"/>
    <w:rsid w:val="00987CE2"/>
    <w:rsid w:val="009902D0"/>
    <w:rsid w:val="009914E2"/>
    <w:rsid w:val="00994457"/>
    <w:rsid w:val="009A0843"/>
    <w:rsid w:val="009A091C"/>
    <w:rsid w:val="009A0B3B"/>
    <w:rsid w:val="009A23F9"/>
    <w:rsid w:val="009A4B2E"/>
    <w:rsid w:val="009A709C"/>
    <w:rsid w:val="009A7241"/>
    <w:rsid w:val="009B2EAD"/>
    <w:rsid w:val="009B5494"/>
    <w:rsid w:val="009B56DA"/>
    <w:rsid w:val="009B7761"/>
    <w:rsid w:val="009C3F57"/>
    <w:rsid w:val="009D0A0E"/>
    <w:rsid w:val="009D0A76"/>
    <w:rsid w:val="009D1686"/>
    <w:rsid w:val="009D1774"/>
    <w:rsid w:val="009D1C0F"/>
    <w:rsid w:val="009D290D"/>
    <w:rsid w:val="009D4091"/>
    <w:rsid w:val="009D4EE0"/>
    <w:rsid w:val="009D7224"/>
    <w:rsid w:val="009E3CA5"/>
    <w:rsid w:val="009E4549"/>
    <w:rsid w:val="009E4BC4"/>
    <w:rsid w:val="009E5807"/>
    <w:rsid w:val="009E58C4"/>
    <w:rsid w:val="009E5DA6"/>
    <w:rsid w:val="009E639B"/>
    <w:rsid w:val="009E6A89"/>
    <w:rsid w:val="009E6DD2"/>
    <w:rsid w:val="009F290D"/>
    <w:rsid w:val="009F40C5"/>
    <w:rsid w:val="009F4965"/>
    <w:rsid w:val="009F65A6"/>
    <w:rsid w:val="00A003B4"/>
    <w:rsid w:val="00A00873"/>
    <w:rsid w:val="00A04F0E"/>
    <w:rsid w:val="00A11551"/>
    <w:rsid w:val="00A135C4"/>
    <w:rsid w:val="00A152A5"/>
    <w:rsid w:val="00A158F7"/>
    <w:rsid w:val="00A15AC5"/>
    <w:rsid w:val="00A16421"/>
    <w:rsid w:val="00A22969"/>
    <w:rsid w:val="00A24036"/>
    <w:rsid w:val="00A24E50"/>
    <w:rsid w:val="00A25FF6"/>
    <w:rsid w:val="00A26186"/>
    <w:rsid w:val="00A26324"/>
    <w:rsid w:val="00A27AA3"/>
    <w:rsid w:val="00A30309"/>
    <w:rsid w:val="00A318AC"/>
    <w:rsid w:val="00A321D0"/>
    <w:rsid w:val="00A32F6B"/>
    <w:rsid w:val="00A34BD7"/>
    <w:rsid w:val="00A35A46"/>
    <w:rsid w:val="00A35F8A"/>
    <w:rsid w:val="00A413B4"/>
    <w:rsid w:val="00A43E3F"/>
    <w:rsid w:val="00A47666"/>
    <w:rsid w:val="00A50150"/>
    <w:rsid w:val="00A504B7"/>
    <w:rsid w:val="00A51CE9"/>
    <w:rsid w:val="00A52758"/>
    <w:rsid w:val="00A53120"/>
    <w:rsid w:val="00A5387E"/>
    <w:rsid w:val="00A54C45"/>
    <w:rsid w:val="00A57A95"/>
    <w:rsid w:val="00A57D0D"/>
    <w:rsid w:val="00A60BD5"/>
    <w:rsid w:val="00A67037"/>
    <w:rsid w:val="00A71148"/>
    <w:rsid w:val="00A71C54"/>
    <w:rsid w:val="00A72322"/>
    <w:rsid w:val="00A80451"/>
    <w:rsid w:val="00A80F90"/>
    <w:rsid w:val="00A836F1"/>
    <w:rsid w:val="00A84B24"/>
    <w:rsid w:val="00A851A0"/>
    <w:rsid w:val="00A85911"/>
    <w:rsid w:val="00A86264"/>
    <w:rsid w:val="00A91565"/>
    <w:rsid w:val="00A91690"/>
    <w:rsid w:val="00A97556"/>
    <w:rsid w:val="00A97A6A"/>
    <w:rsid w:val="00AA59EE"/>
    <w:rsid w:val="00AA5E72"/>
    <w:rsid w:val="00AA6F05"/>
    <w:rsid w:val="00AA6FD1"/>
    <w:rsid w:val="00AB2D62"/>
    <w:rsid w:val="00AB315A"/>
    <w:rsid w:val="00AB5C90"/>
    <w:rsid w:val="00AC054C"/>
    <w:rsid w:val="00AC0991"/>
    <w:rsid w:val="00AC43F2"/>
    <w:rsid w:val="00AC4974"/>
    <w:rsid w:val="00AC58B5"/>
    <w:rsid w:val="00AC6D6A"/>
    <w:rsid w:val="00AC72C1"/>
    <w:rsid w:val="00AC7E76"/>
    <w:rsid w:val="00AD1CA0"/>
    <w:rsid w:val="00AD29C8"/>
    <w:rsid w:val="00AD31F2"/>
    <w:rsid w:val="00AD526F"/>
    <w:rsid w:val="00AD6D67"/>
    <w:rsid w:val="00AD6F95"/>
    <w:rsid w:val="00AD7225"/>
    <w:rsid w:val="00AD7467"/>
    <w:rsid w:val="00AD7BBF"/>
    <w:rsid w:val="00AE349E"/>
    <w:rsid w:val="00AE3649"/>
    <w:rsid w:val="00AE621F"/>
    <w:rsid w:val="00AE69B3"/>
    <w:rsid w:val="00AF400A"/>
    <w:rsid w:val="00AF70EA"/>
    <w:rsid w:val="00B002F5"/>
    <w:rsid w:val="00B04A4F"/>
    <w:rsid w:val="00B074AA"/>
    <w:rsid w:val="00B079C7"/>
    <w:rsid w:val="00B14372"/>
    <w:rsid w:val="00B209FC"/>
    <w:rsid w:val="00B22BC8"/>
    <w:rsid w:val="00B24EE7"/>
    <w:rsid w:val="00B2725C"/>
    <w:rsid w:val="00B27AD9"/>
    <w:rsid w:val="00B32CF0"/>
    <w:rsid w:val="00B34633"/>
    <w:rsid w:val="00B358B6"/>
    <w:rsid w:val="00B43925"/>
    <w:rsid w:val="00B442E7"/>
    <w:rsid w:val="00B443D8"/>
    <w:rsid w:val="00B44A10"/>
    <w:rsid w:val="00B44E56"/>
    <w:rsid w:val="00B454F3"/>
    <w:rsid w:val="00B4568F"/>
    <w:rsid w:val="00B46637"/>
    <w:rsid w:val="00B46BBB"/>
    <w:rsid w:val="00B4749A"/>
    <w:rsid w:val="00B55E6C"/>
    <w:rsid w:val="00B57749"/>
    <w:rsid w:val="00B618B7"/>
    <w:rsid w:val="00B62541"/>
    <w:rsid w:val="00B63BB6"/>
    <w:rsid w:val="00B66232"/>
    <w:rsid w:val="00B6646B"/>
    <w:rsid w:val="00B72CB6"/>
    <w:rsid w:val="00B7449D"/>
    <w:rsid w:val="00B75CF7"/>
    <w:rsid w:val="00B7791B"/>
    <w:rsid w:val="00B80945"/>
    <w:rsid w:val="00B83583"/>
    <w:rsid w:val="00B83F45"/>
    <w:rsid w:val="00B8557E"/>
    <w:rsid w:val="00B861AA"/>
    <w:rsid w:val="00B87CD5"/>
    <w:rsid w:val="00B91208"/>
    <w:rsid w:val="00B92D5E"/>
    <w:rsid w:val="00B96619"/>
    <w:rsid w:val="00BA04A5"/>
    <w:rsid w:val="00BA2E52"/>
    <w:rsid w:val="00BA3FB2"/>
    <w:rsid w:val="00BA4D40"/>
    <w:rsid w:val="00BA5121"/>
    <w:rsid w:val="00BA5C71"/>
    <w:rsid w:val="00BA5F19"/>
    <w:rsid w:val="00BA6C05"/>
    <w:rsid w:val="00BA7F99"/>
    <w:rsid w:val="00BB26C7"/>
    <w:rsid w:val="00BB43A1"/>
    <w:rsid w:val="00BB6FBE"/>
    <w:rsid w:val="00BB7D7D"/>
    <w:rsid w:val="00BD1871"/>
    <w:rsid w:val="00BD1B51"/>
    <w:rsid w:val="00BD292E"/>
    <w:rsid w:val="00BD3664"/>
    <w:rsid w:val="00BD3F38"/>
    <w:rsid w:val="00BD7022"/>
    <w:rsid w:val="00BE1E05"/>
    <w:rsid w:val="00BE2C80"/>
    <w:rsid w:val="00BE4AAD"/>
    <w:rsid w:val="00BE6E41"/>
    <w:rsid w:val="00BF11D1"/>
    <w:rsid w:val="00BF2514"/>
    <w:rsid w:val="00BF2933"/>
    <w:rsid w:val="00BF48E0"/>
    <w:rsid w:val="00BF5C09"/>
    <w:rsid w:val="00C0201B"/>
    <w:rsid w:val="00C03836"/>
    <w:rsid w:val="00C03BEE"/>
    <w:rsid w:val="00C04333"/>
    <w:rsid w:val="00C06A37"/>
    <w:rsid w:val="00C07C8D"/>
    <w:rsid w:val="00C11F2B"/>
    <w:rsid w:val="00C12EF9"/>
    <w:rsid w:val="00C14558"/>
    <w:rsid w:val="00C16C56"/>
    <w:rsid w:val="00C20935"/>
    <w:rsid w:val="00C20A97"/>
    <w:rsid w:val="00C3162F"/>
    <w:rsid w:val="00C3437E"/>
    <w:rsid w:val="00C3502C"/>
    <w:rsid w:val="00C357C1"/>
    <w:rsid w:val="00C42363"/>
    <w:rsid w:val="00C42DB4"/>
    <w:rsid w:val="00C432A6"/>
    <w:rsid w:val="00C43EAC"/>
    <w:rsid w:val="00C45013"/>
    <w:rsid w:val="00C45B92"/>
    <w:rsid w:val="00C468BB"/>
    <w:rsid w:val="00C46E68"/>
    <w:rsid w:val="00C500BC"/>
    <w:rsid w:val="00C52D7C"/>
    <w:rsid w:val="00C5361E"/>
    <w:rsid w:val="00C53A3B"/>
    <w:rsid w:val="00C53D8F"/>
    <w:rsid w:val="00C54D23"/>
    <w:rsid w:val="00C54FD5"/>
    <w:rsid w:val="00C55B41"/>
    <w:rsid w:val="00C5656D"/>
    <w:rsid w:val="00C63A4D"/>
    <w:rsid w:val="00C65BD4"/>
    <w:rsid w:val="00C663D1"/>
    <w:rsid w:val="00C71382"/>
    <w:rsid w:val="00C742A1"/>
    <w:rsid w:val="00C81842"/>
    <w:rsid w:val="00C818E7"/>
    <w:rsid w:val="00C8321B"/>
    <w:rsid w:val="00C8756A"/>
    <w:rsid w:val="00C9149F"/>
    <w:rsid w:val="00C93699"/>
    <w:rsid w:val="00C94537"/>
    <w:rsid w:val="00C95C84"/>
    <w:rsid w:val="00CA2170"/>
    <w:rsid w:val="00CA412D"/>
    <w:rsid w:val="00CA56FD"/>
    <w:rsid w:val="00CA672F"/>
    <w:rsid w:val="00CA71F4"/>
    <w:rsid w:val="00CA795E"/>
    <w:rsid w:val="00CB1AC6"/>
    <w:rsid w:val="00CB3473"/>
    <w:rsid w:val="00CB37B5"/>
    <w:rsid w:val="00CB4196"/>
    <w:rsid w:val="00CC0622"/>
    <w:rsid w:val="00CC56E1"/>
    <w:rsid w:val="00CC60A0"/>
    <w:rsid w:val="00CC7845"/>
    <w:rsid w:val="00CD2C16"/>
    <w:rsid w:val="00CD5E78"/>
    <w:rsid w:val="00CD63DC"/>
    <w:rsid w:val="00CD7238"/>
    <w:rsid w:val="00CE001D"/>
    <w:rsid w:val="00CE1CAD"/>
    <w:rsid w:val="00CE2CA1"/>
    <w:rsid w:val="00CE3316"/>
    <w:rsid w:val="00CE34DA"/>
    <w:rsid w:val="00CE469E"/>
    <w:rsid w:val="00CE698A"/>
    <w:rsid w:val="00CF34FE"/>
    <w:rsid w:val="00CF35C7"/>
    <w:rsid w:val="00CF3B5A"/>
    <w:rsid w:val="00CF586D"/>
    <w:rsid w:val="00CF5DE4"/>
    <w:rsid w:val="00D00DBE"/>
    <w:rsid w:val="00D01035"/>
    <w:rsid w:val="00D03BD3"/>
    <w:rsid w:val="00D054C9"/>
    <w:rsid w:val="00D10BD7"/>
    <w:rsid w:val="00D129D6"/>
    <w:rsid w:val="00D140D6"/>
    <w:rsid w:val="00D14814"/>
    <w:rsid w:val="00D15AE8"/>
    <w:rsid w:val="00D2055E"/>
    <w:rsid w:val="00D2298E"/>
    <w:rsid w:val="00D23727"/>
    <w:rsid w:val="00D25BBC"/>
    <w:rsid w:val="00D30850"/>
    <w:rsid w:val="00D30C67"/>
    <w:rsid w:val="00D32DEA"/>
    <w:rsid w:val="00D32EA0"/>
    <w:rsid w:val="00D3403D"/>
    <w:rsid w:val="00D340BA"/>
    <w:rsid w:val="00D34573"/>
    <w:rsid w:val="00D379E9"/>
    <w:rsid w:val="00D4119F"/>
    <w:rsid w:val="00D43BCB"/>
    <w:rsid w:val="00D44E36"/>
    <w:rsid w:val="00D5142F"/>
    <w:rsid w:val="00D5469D"/>
    <w:rsid w:val="00D55FAF"/>
    <w:rsid w:val="00D56542"/>
    <w:rsid w:val="00D606E0"/>
    <w:rsid w:val="00D63063"/>
    <w:rsid w:val="00D63BA6"/>
    <w:rsid w:val="00D65D1E"/>
    <w:rsid w:val="00D66918"/>
    <w:rsid w:val="00D7175F"/>
    <w:rsid w:val="00D7267B"/>
    <w:rsid w:val="00D72BC6"/>
    <w:rsid w:val="00D741A5"/>
    <w:rsid w:val="00D80A33"/>
    <w:rsid w:val="00D80D5D"/>
    <w:rsid w:val="00D82639"/>
    <w:rsid w:val="00D82BB8"/>
    <w:rsid w:val="00D83867"/>
    <w:rsid w:val="00D83A93"/>
    <w:rsid w:val="00D91D2E"/>
    <w:rsid w:val="00D931A2"/>
    <w:rsid w:val="00DA2474"/>
    <w:rsid w:val="00DA32E0"/>
    <w:rsid w:val="00DA3945"/>
    <w:rsid w:val="00DA432E"/>
    <w:rsid w:val="00DA6246"/>
    <w:rsid w:val="00DA762A"/>
    <w:rsid w:val="00DA7965"/>
    <w:rsid w:val="00DB3CFD"/>
    <w:rsid w:val="00DB7B68"/>
    <w:rsid w:val="00DC1276"/>
    <w:rsid w:val="00DC1DA8"/>
    <w:rsid w:val="00DC20C7"/>
    <w:rsid w:val="00DC6776"/>
    <w:rsid w:val="00DC76E9"/>
    <w:rsid w:val="00DD073E"/>
    <w:rsid w:val="00DD0C66"/>
    <w:rsid w:val="00DD3EBA"/>
    <w:rsid w:val="00DD6B3F"/>
    <w:rsid w:val="00DD796E"/>
    <w:rsid w:val="00DE2AD1"/>
    <w:rsid w:val="00DE44D6"/>
    <w:rsid w:val="00DE4974"/>
    <w:rsid w:val="00DE4FEF"/>
    <w:rsid w:val="00DE7D3C"/>
    <w:rsid w:val="00DF0D70"/>
    <w:rsid w:val="00DF14F5"/>
    <w:rsid w:val="00DF3855"/>
    <w:rsid w:val="00E00B2F"/>
    <w:rsid w:val="00E00CF1"/>
    <w:rsid w:val="00E02C58"/>
    <w:rsid w:val="00E02CBC"/>
    <w:rsid w:val="00E02D17"/>
    <w:rsid w:val="00E07EB4"/>
    <w:rsid w:val="00E13C95"/>
    <w:rsid w:val="00E147D1"/>
    <w:rsid w:val="00E15A17"/>
    <w:rsid w:val="00E160EC"/>
    <w:rsid w:val="00E16C93"/>
    <w:rsid w:val="00E210F3"/>
    <w:rsid w:val="00E216B1"/>
    <w:rsid w:val="00E306F1"/>
    <w:rsid w:val="00E33F5B"/>
    <w:rsid w:val="00E35C61"/>
    <w:rsid w:val="00E36A8A"/>
    <w:rsid w:val="00E37ECB"/>
    <w:rsid w:val="00E40E05"/>
    <w:rsid w:val="00E42903"/>
    <w:rsid w:val="00E42B6D"/>
    <w:rsid w:val="00E43C90"/>
    <w:rsid w:val="00E44360"/>
    <w:rsid w:val="00E45BB8"/>
    <w:rsid w:val="00E51A75"/>
    <w:rsid w:val="00E544AB"/>
    <w:rsid w:val="00E57CD8"/>
    <w:rsid w:val="00E6399F"/>
    <w:rsid w:val="00E72619"/>
    <w:rsid w:val="00E72828"/>
    <w:rsid w:val="00E732C8"/>
    <w:rsid w:val="00E73AEE"/>
    <w:rsid w:val="00E74FED"/>
    <w:rsid w:val="00E81063"/>
    <w:rsid w:val="00E811B9"/>
    <w:rsid w:val="00E81F09"/>
    <w:rsid w:val="00E82282"/>
    <w:rsid w:val="00E826E6"/>
    <w:rsid w:val="00E83565"/>
    <w:rsid w:val="00E86634"/>
    <w:rsid w:val="00E86904"/>
    <w:rsid w:val="00E96143"/>
    <w:rsid w:val="00EA0C4E"/>
    <w:rsid w:val="00EA303A"/>
    <w:rsid w:val="00EA4157"/>
    <w:rsid w:val="00EA6A11"/>
    <w:rsid w:val="00EA7269"/>
    <w:rsid w:val="00EA785B"/>
    <w:rsid w:val="00EB0B1C"/>
    <w:rsid w:val="00EB2102"/>
    <w:rsid w:val="00EB3650"/>
    <w:rsid w:val="00EB5ACF"/>
    <w:rsid w:val="00EB6B05"/>
    <w:rsid w:val="00EB7915"/>
    <w:rsid w:val="00EC12C5"/>
    <w:rsid w:val="00EC2CF2"/>
    <w:rsid w:val="00EC63C2"/>
    <w:rsid w:val="00ED5FF6"/>
    <w:rsid w:val="00ED6648"/>
    <w:rsid w:val="00ED7E28"/>
    <w:rsid w:val="00EE01C2"/>
    <w:rsid w:val="00EE38AE"/>
    <w:rsid w:val="00EE4CB6"/>
    <w:rsid w:val="00EE552B"/>
    <w:rsid w:val="00EE5D6C"/>
    <w:rsid w:val="00EE608A"/>
    <w:rsid w:val="00EE7EF8"/>
    <w:rsid w:val="00EF01DC"/>
    <w:rsid w:val="00EF5FC3"/>
    <w:rsid w:val="00EF7454"/>
    <w:rsid w:val="00F00330"/>
    <w:rsid w:val="00F0038E"/>
    <w:rsid w:val="00F11529"/>
    <w:rsid w:val="00F11A1F"/>
    <w:rsid w:val="00F14240"/>
    <w:rsid w:val="00F201EA"/>
    <w:rsid w:val="00F221DB"/>
    <w:rsid w:val="00F2383E"/>
    <w:rsid w:val="00F24EF4"/>
    <w:rsid w:val="00F2585E"/>
    <w:rsid w:val="00F26A5F"/>
    <w:rsid w:val="00F30C17"/>
    <w:rsid w:val="00F317C1"/>
    <w:rsid w:val="00F33A41"/>
    <w:rsid w:val="00F3790E"/>
    <w:rsid w:val="00F412A4"/>
    <w:rsid w:val="00F440ED"/>
    <w:rsid w:val="00F45E25"/>
    <w:rsid w:val="00F46B2C"/>
    <w:rsid w:val="00F51703"/>
    <w:rsid w:val="00F534CD"/>
    <w:rsid w:val="00F53886"/>
    <w:rsid w:val="00F542A1"/>
    <w:rsid w:val="00F5495B"/>
    <w:rsid w:val="00F555E7"/>
    <w:rsid w:val="00F56701"/>
    <w:rsid w:val="00F57326"/>
    <w:rsid w:val="00F574E5"/>
    <w:rsid w:val="00F623E1"/>
    <w:rsid w:val="00F64C90"/>
    <w:rsid w:val="00F730D1"/>
    <w:rsid w:val="00F74D56"/>
    <w:rsid w:val="00F74E4E"/>
    <w:rsid w:val="00F766E5"/>
    <w:rsid w:val="00F80767"/>
    <w:rsid w:val="00F816F7"/>
    <w:rsid w:val="00F83AA9"/>
    <w:rsid w:val="00F84470"/>
    <w:rsid w:val="00F864AE"/>
    <w:rsid w:val="00F86E42"/>
    <w:rsid w:val="00F873D2"/>
    <w:rsid w:val="00F907FA"/>
    <w:rsid w:val="00F9195B"/>
    <w:rsid w:val="00F91A81"/>
    <w:rsid w:val="00F91FAA"/>
    <w:rsid w:val="00F94519"/>
    <w:rsid w:val="00F95BB3"/>
    <w:rsid w:val="00F967AE"/>
    <w:rsid w:val="00F96C11"/>
    <w:rsid w:val="00FA109A"/>
    <w:rsid w:val="00FA38A9"/>
    <w:rsid w:val="00FA597E"/>
    <w:rsid w:val="00FA6F1D"/>
    <w:rsid w:val="00FA7232"/>
    <w:rsid w:val="00FA7454"/>
    <w:rsid w:val="00FB1E29"/>
    <w:rsid w:val="00FB2D63"/>
    <w:rsid w:val="00FB776F"/>
    <w:rsid w:val="00FC125B"/>
    <w:rsid w:val="00FC7ADF"/>
    <w:rsid w:val="00FD3688"/>
    <w:rsid w:val="00FD3AE0"/>
    <w:rsid w:val="00FE0840"/>
    <w:rsid w:val="00FE162E"/>
    <w:rsid w:val="00FE2EA8"/>
    <w:rsid w:val="00FE5624"/>
    <w:rsid w:val="00FE5911"/>
    <w:rsid w:val="00FF0D53"/>
    <w:rsid w:val="00FF3F23"/>
    <w:rsid w:val="00FF5CEB"/>
    <w:rsid w:val="01E924B1"/>
    <w:rsid w:val="022F2C26"/>
    <w:rsid w:val="02A318E0"/>
    <w:rsid w:val="03934A6B"/>
    <w:rsid w:val="03950C34"/>
    <w:rsid w:val="03E9547A"/>
    <w:rsid w:val="03FC0C17"/>
    <w:rsid w:val="0413083D"/>
    <w:rsid w:val="043C7483"/>
    <w:rsid w:val="04506123"/>
    <w:rsid w:val="047475DC"/>
    <w:rsid w:val="04A6582D"/>
    <w:rsid w:val="04A732AF"/>
    <w:rsid w:val="04EB6322"/>
    <w:rsid w:val="051A5F1D"/>
    <w:rsid w:val="05212F78"/>
    <w:rsid w:val="0536769A"/>
    <w:rsid w:val="055943D7"/>
    <w:rsid w:val="05770104"/>
    <w:rsid w:val="058837E4"/>
    <w:rsid w:val="05CD6914"/>
    <w:rsid w:val="0617220C"/>
    <w:rsid w:val="068218BB"/>
    <w:rsid w:val="06DC324E"/>
    <w:rsid w:val="07C879D4"/>
    <w:rsid w:val="07CD605A"/>
    <w:rsid w:val="087E3C7F"/>
    <w:rsid w:val="089C322F"/>
    <w:rsid w:val="09272E13"/>
    <w:rsid w:val="092D4D1C"/>
    <w:rsid w:val="09596E65"/>
    <w:rsid w:val="098269A5"/>
    <w:rsid w:val="09C56195"/>
    <w:rsid w:val="09F337E1"/>
    <w:rsid w:val="0A22667B"/>
    <w:rsid w:val="0AB35E1D"/>
    <w:rsid w:val="0AC55D37"/>
    <w:rsid w:val="0AD308D0"/>
    <w:rsid w:val="0BB9314C"/>
    <w:rsid w:val="0BEB5B1A"/>
    <w:rsid w:val="0CBA0771"/>
    <w:rsid w:val="0CCA2F89"/>
    <w:rsid w:val="0CEF7946"/>
    <w:rsid w:val="0DD40EBD"/>
    <w:rsid w:val="0DF04F6A"/>
    <w:rsid w:val="0E1A7433"/>
    <w:rsid w:val="0E3869E3"/>
    <w:rsid w:val="0E550512"/>
    <w:rsid w:val="0E6E363A"/>
    <w:rsid w:val="0E722040"/>
    <w:rsid w:val="0E806DD8"/>
    <w:rsid w:val="0E864564"/>
    <w:rsid w:val="0E914AF4"/>
    <w:rsid w:val="0EF75B1D"/>
    <w:rsid w:val="0F0E3C80"/>
    <w:rsid w:val="0F4E072A"/>
    <w:rsid w:val="0FD22F01"/>
    <w:rsid w:val="0FEC732E"/>
    <w:rsid w:val="0FF67C3E"/>
    <w:rsid w:val="0FF83141"/>
    <w:rsid w:val="10204305"/>
    <w:rsid w:val="10393BAA"/>
    <w:rsid w:val="108D3635"/>
    <w:rsid w:val="10E0563D"/>
    <w:rsid w:val="11044578"/>
    <w:rsid w:val="1118101A"/>
    <w:rsid w:val="114B4CEC"/>
    <w:rsid w:val="116D6526"/>
    <w:rsid w:val="123B7E78"/>
    <w:rsid w:val="123E0DFD"/>
    <w:rsid w:val="12876C72"/>
    <w:rsid w:val="12AA012C"/>
    <w:rsid w:val="14A77F72"/>
    <w:rsid w:val="158717DE"/>
    <w:rsid w:val="15B526AD"/>
    <w:rsid w:val="15D00CD9"/>
    <w:rsid w:val="162A486A"/>
    <w:rsid w:val="16B75753"/>
    <w:rsid w:val="16C54A69"/>
    <w:rsid w:val="16CE5378"/>
    <w:rsid w:val="1702234F"/>
    <w:rsid w:val="18247EA8"/>
    <w:rsid w:val="189B0DEC"/>
    <w:rsid w:val="190F3329"/>
    <w:rsid w:val="191820C1"/>
    <w:rsid w:val="19182198"/>
    <w:rsid w:val="19EC5296"/>
    <w:rsid w:val="1A37660E"/>
    <w:rsid w:val="1A5171B8"/>
    <w:rsid w:val="1A6C1067"/>
    <w:rsid w:val="1A95442A"/>
    <w:rsid w:val="1AAA694D"/>
    <w:rsid w:val="1ACB4904"/>
    <w:rsid w:val="1B4F0C9A"/>
    <w:rsid w:val="1C0A780E"/>
    <w:rsid w:val="1C4A4D75"/>
    <w:rsid w:val="1CF52C8F"/>
    <w:rsid w:val="1D1744C9"/>
    <w:rsid w:val="1D73135F"/>
    <w:rsid w:val="1DCE2972"/>
    <w:rsid w:val="1DD65800"/>
    <w:rsid w:val="1DF35130"/>
    <w:rsid w:val="1E1046E0"/>
    <w:rsid w:val="1E79668E"/>
    <w:rsid w:val="1E9E77C7"/>
    <w:rsid w:val="1EF9465E"/>
    <w:rsid w:val="1F4B69E7"/>
    <w:rsid w:val="1F5D6901"/>
    <w:rsid w:val="1F8232BD"/>
    <w:rsid w:val="1F9757E1"/>
    <w:rsid w:val="209E3BE3"/>
    <w:rsid w:val="20D506EC"/>
    <w:rsid w:val="20EF1296"/>
    <w:rsid w:val="213D5E60"/>
    <w:rsid w:val="2173186F"/>
    <w:rsid w:val="21A110B9"/>
    <w:rsid w:val="21E7797E"/>
    <w:rsid w:val="21E83A2C"/>
    <w:rsid w:val="22297D19"/>
    <w:rsid w:val="22916443"/>
    <w:rsid w:val="22AA736D"/>
    <w:rsid w:val="22D24CAE"/>
    <w:rsid w:val="2364421D"/>
    <w:rsid w:val="23711335"/>
    <w:rsid w:val="23B21D9E"/>
    <w:rsid w:val="23DA54E1"/>
    <w:rsid w:val="241443C1"/>
    <w:rsid w:val="25090151"/>
    <w:rsid w:val="25B427E8"/>
    <w:rsid w:val="25B53AED"/>
    <w:rsid w:val="25E33337"/>
    <w:rsid w:val="25EA2CC2"/>
    <w:rsid w:val="26384FC0"/>
    <w:rsid w:val="26600703"/>
    <w:rsid w:val="270A5318"/>
    <w:rsid w:val="276237A8"/>
    <w:rsid w:val="279D5B8C"/>
    <w:rsid w:val="27A33318"/>
    <w:rsid w:val="27AA2CA3"/>
    <w:rsid w:val="27D36066"/>
    <w:rsid w:val="27E53D82"/>
    <w:rsid w:val="27FD1429"/>
    <w:rsid w:val="280A6540"/>
    <w:rsid w:val="28171FD2"/>
    <w:rsid w:val="28E93099"/>
    <w:rsid w:val="290F4769"/>
    <w:rsid w:val="29144474"/>
    <w:rsid w:val="29A1535C"/>
    <w:rsid w:val="29CC3C22"/>
    <w:rsid w:val="2A1D6EA4"/>
    <w:rsid w:val="2A8E045D"/>
    <w:rsid w:val="2A9D2C76"/>
    <w:rsid w:val="2AA34B7F"/>
    <w:rsid w:val="2B01621D"/>
    <w:rsid w:val="2B0626A5"/>
    <w:rsid w:val="2B357971"/>
    <w:rsid w:val="2B567EA6"/>
    <w:rsid w:val="2B9D609C"/>
    <w:rsid w:val="2D3C00C6"/>
    <w:rsid w:val="2D8C58C7"/>
    <w:rsid w:val="2D946557"/>
    <w:rsid w:val="2DD072B5"/>
    <w:rsid w:val="2DE262D6"/>
    <w:rsid w:val="2E070A94"/>
    <w:rsid w:val="2E9B7C83"/>
    <w:rsid w:val="2F0D2540"/>
    <w:rsid w:val="2F3F0791"/>
    <w:rsid w:val="2F5D7D41"/>
    <w:rsid w:val="2F7047E3"/>
    <w:rsid w:val="2F9C175D"/>
    <w:rsid w:val="2FCE6D7B"/>
    <w:rsid w:val="30103067"/>
    <w:rsid w:val="301574EF"/>
    <w:rsid w:val="303632A7"/>
    <w:rsid w:val="30665FF5"/>
    <w:rsid w:val="30742D8C"/>
    <w:rsid w:val="30773D10"/>
    <w:rsid w:val="30EE71D2"/>
    <w:rsid w:val="30FB64E8"/>
    <w:rsid w:val="313047C4"/>
    <w:rsid w:val="316B201F"/>
    <w:rsid w:val="31DF4475"/>
    <w:rsid w:val="32113AB2"/>
    <w:rsid w:val="32C44BDA"/>
    <w:rsid w:val="32C5265C"/>
    <w:rsid w:val="33EA1139"/>
    <w:rsid w:val="3425351D"/>
    <w:rsid w:val="343D0BC3"/>
    <w:rsid w:val="34432ACD"/>
    <w:rsid w:val="34DB1D47"/>
    <w:rsid w:val="350A7012"/>
    <w:rsid w:val="35B474AB"/>
    <w:rsid w:val="35C267C1"/>
    <w:rsid w:val="35DC736B"/>
    <w:rsid w:val="365B0F3E"/>
    <w:rsid w:val="3682557A"/>
    <w:rsid w:val="36F210B1"/>
    <w:rsid w:val="36F24934"/>
    <w:rsid w:val="376C0D7B"/>
    <w:rsid w:val="37743C09"/>
    <w:rsid w:val="378E47B3"/>
    <w:rsid w:val="37D61D50"/>
    <w:rsid w:val="37F81C64"/>
    <w:rsid w:val="38014AF2"/>
    <w:rsid w:val="38253A2D"/>
    <w:rsid w:val="38355344"/>
    <w:rsid w:val="383E734F"/>
    <w:rsid w:val="38504871"/>
    <w:rsid w:val="389B5BEA"/>
    <w:rsid w:val="39535398"/>
    <w:rsid w:val="39B03534"/>
    <w:rsid w:val="39C34753"/>
    <w:rsid w:val="3A087445"/>
    <w:rsid w:val="3A1D02E4"/>
    <w:rsid w:val="3A5B144E"/>
    <w:rsid w:val="3A690764"/>
    <w:rsid w:val="3AAC46D0"/>
    <w:rsid w:val="3B514E5E"/>
    <w:rsid w:val="3C941FF2"/>
    <w:rsid w:val="3CDC5C48"/>
    <w:rsid w:val="3CDD7E68"/>
    <w:rsid w:val="3CEB717E"/>
    <w:rsid w:val="3D3037BD"/>
    <w:rsid w:val="3D307C72"/>
    <w:rsid w:val="3D546BAD"/>
    <w:rsid w:val="3D651046"/>
    <w:rsid w:val="3DFD3B43"/>
    <w:rsid w:val="3E2B558B"/>
    <w:rsid w:val="3E3A5BA6"/>
    <w:rsid w:val="3E71027E"/>
    <w:rsid w:val="3EF178D3"/>
    <w:rsid w:val="3F341641"/>
    <w:rsid w:val="3F520BF1"/>
    <w:rsid w:val="3F5E2485"/>
    <w:rsid w:val="3FBD5D22"/>
    <w:rsid w:val="3FCC2AB9"/>
    <w:rsid w:val="407709D4"/>
    <w:rsid w:val="408E4D75"/>
    <w:rsid w:val="409D5390"/>
    <w:rsid w:val="40AE30AC"/>
    <w:rsid w:val="40DB2C76"/>
    <w:rsid w:val="41F12A49"/>
    <w:rsid w:val="42775F1B"/>
    <w:rsid w:val="42C84A20"/>
    <w:rsid w:val="42D739B6"/>
    <w:rsid w:val="42E5654F"/>
    <w:rsid w:val="438D34E4"/>
    <w:rsid w:val="43F4670C"/>
    <w:rsid w:val="43FF6C9B"/>
    <w:rsid w:val="44536725"/>
    <w:rsid w:val="446012BE"/>
    <w:rsid w:val="44BF70D9"/>
    <w:rsid w:val="44F404AD"/>
    <w:rsid w:val="452D770D"/>
    <w:rsid w:val="45447333"/>
    <w:rsid w:val="455F7B5C"/>
    <w:rsid w:val="45806396"/>
    <w:rsid w:val="4586581D"/>
    <w:rsid w:val="45CC5F92"/>
    <w:rsid w:val="45EC0A45"/>
    <w:rsid w:val="469B78E4"/>
    <w:rsid w:val="46EB42D7"/>
    <w:rsid w:val="47FE172A"/>
    <w:rsid w:val="48B87C5F"/>
    <w:rsid w:val="49593F65"/>
    <w:rsid w:val="4A0E6F0B"/>
    <w:rsid w:val="4A5A4E0C"/>
    <w:rsid w:val="4A737F34"/>
    <w:rsid w:val="4AA40703"/>
    <w:rsid w:val="4AC779BE"/>
    <w:rsid w:val="4B6607C1"/>
    <w:rsid w:val="4C783B02"/>
    <w:rsid w:val="4CE17CAE"/>
    <w:rsid w:val="4D4A4BA4"/>
    <w:rsid w:val="4D8F74D1"/>
    <w:rsid w:val="4DB06856"/>
    <w:rsid w:val="4DBE1C1A"/>
    <w:rsid w:val="4E057E10"/>
    <w:rsid w:val="4E2373C0"/>
    <w:rsid w:val="4E300C55"/>
    <w:rsid w:val="4E8F44F1"/>
    <w:rsid w:val="4EAD3AA1"/>
    <w:rsid w:val="4EBB663A"/>
    <w:rsid w:val="4ED85BEA"/>
    <w:rsid w:val="4F417FA5"/>
    <w:rsid w:val="4F5D5E43"/>
    <w:rsid w:val="501036E9"/>
    <w:rsid w:val="501E4BFD"/>
    <w:rsid w:val="501F5F01"/>
    <w:rsid w:val="50252009"/>
    <w:rsid w:val="50330BC6"/>
    <w:rsid w:val="50F71DD7"/>
    <w:rsid w:val="50FD7AEE"/>
    <w:rsid w:val="52301165"/>
    <w:rsid w:val="526B7CC5"/>
    <w:rsid w:val="527F4767"/>
    <w:rsid w:val="52EC1518"/>
    <w:rsid w:val="53795C84"/>
    <w:rsid w:val="53AB3ED4"/>
    <w:rsid w:val="54055868"/>
    <w:rsid w:val="547748A2"/>
    <w:rsid w:val="555B416B"/>
    <w:rsid w:val="558B6968"/>
    <w:rsid w:val="55C94ECA"/>
    <w:rsid w:val="55CF0356"/>
    <w:rsid w:val="55FE5622"/>
    <w:rsid w:val="560C4938"/>
    <w:rsid w:val="56384502"/>
    <w:rsid w:val="56925E96"/>
    <w:rsid w:val="570E640E"/>
    <w:rsid w:val="57163EF1"/>
    <w:rsid w:val="57522A51"/>
    <w:rsid w:val="578A062C"/>
    <w:rsid w:val="579216A9"/>
    <w:rsid w:val="57A005D2"/>
    <w:rsid w:val="57E035B9"/>
    <w:rsid w:val="584C3F6D"/>
    <w:rsid w:val="597C765A"/>
    <w:rsid w:val="59B92E3F"/>
    <w:rsid w:val="59D949F9"/>
    <w:rsid w:val="5A1844DE"/>
    <w:rsid w:val="5A567846"/>
    <w:rsid w:val="5A731374"/>
    <w:rsid w:val="5A89785F"/>
    <w:rsid w:val="5B397E38"/>
    <w:rsid w:val="5B3C2FBB"/>
    <w:rsid w:val="5B482651"/>
    <w:rsid w:val="5B5041DA"/>
    <w:rsid w:val="5C235838"/>
    <w:rsid w:val="5C2E2250"/>
    <w:rsid w:val="5C816D1C"/>
    <w:rsid w:val="5D4C659F"/>
    <w:rsid w:val="5D965719"/>
    <w:rsid w:val="5EAD4EE1"/>
    <w:rsid w:val="5ED35121"/>
    <w:rsid w:val="5F261F38"/>
    <w:rsid w:val="5F457FD5"/>
    <w:rsid w:val="5FA34174"/>
    <w:rsid w:val="5FF94F50"/>
    <w:rsid w:val="60156A32"/>
    <w:rsid w:val="601B50B8"/>
    <w:rsid w:val="602D40D8"/>
    <w:rsid w:val="60675196"/>
    <w:rsid w:val="60825D61"/>
    <w:rsid w:val="61651BD7"/>
    <w:rsid w:val="62525FDC"/>
    <w:rsid w:val="62DB04BF"/>
    <w:rsid w:val="62DD013F"/>
    <w:rsid w:val="63FA0916"/>
    <w:rsid w:val="640721AA"/>
    <w:rsid w:val="640A78AC"/>
    <w:rsid w:val="643F2304"/>
    <w:rsid w:val="64C45DE1"/>
    <w:rsid w:val="64C92268"/>
    <w:rsid w:val="650F715A"/>
    <w:rsid w:val="651954EB"/>
    <w:rsid w:val="656D2D76"/>
    <w:rsid w:val="65821697"/>
    <w:rsid w:val="65865E9F"/>
    <w:rsid w:val="65995717"/>
    <w:rsid w:val="663A0E45"/>
    <w:rsid w:val="6659497C"/>
    <w:rsid w:val="66834ABD"/>
    <w:rsid w:val="669D5667"/>
    <w:rsid w:val="680B10C1"/>
    <w:rsid w:val="68754EED"/>
    <w:rsid w:val="68BF1E69"/>
    <w:rsid w:val="68F71FC3"/>
    <w:rsid w:val="69064C5E"/>
    <w:rsid w:val="699C2751"/>
    <w:rsid w:val="69DC6DBD"/>
    <w:rsid w:val="6A724D32"/>
    <w:rsid w:val="6AAB290E"/>
    <w:rsid w:val="6AE517EE"/>
    <w:rsid w:val="6B046820"/>
    <w:rsid w:val="6B433D86"/>
    <w:rsid w:val="6B6555BF"/>
    <w:rsid w:val="6BDA0E02"/>
    <w:rsid w:val="6CA362CC"/>
    <w:rsid w:val="6CC07DFA"/>
    <w:rsid w:val="6D9745DB"/>
    <w:rsid w:val="6DD51EC1"/>
    <w:rsid w:val="6E393DE4"/>
    <w:rsid w:val="6E740745"/>
    <w:rsid w:val="6E935777"/>
    <w:rsid w:val="6E997680"/>
    <w:rsid w:val="6ED20ADF"/>
    <w:rsid w:val="6EDB13EF"/>
    <w:rsid w:val="6F516E2F"/>
    <w:rsid w:val="6FB026CC"/>
    <w:rsid w:val="6FE12E9B"/>
    <w:rsid w:val="70030E51"/>
    <w:rsid w:val="70077857"/>
    <w:rsid w:val="704A7047"/>
    <w:rsid w:val="70A4425D"/>
    <w:rsid w:val="70AE736D"/>
    <w:rsid w:val="70CE7620"/>
    <w:rsid w:val="70D64ACC"/>
    <w:rsid w:val="71E02960"/>
    <w:rsid w:val="71EC41F4"/>
    <w:rsid w:val="72183633"/>
    <w:rsid w:val="725503A1"/>
    <w:rsid w:val="72A0751B"/>
    <w:rsid w:val="72B616BF"/>
    <w:rsid w:val="738D3920"/>
    <w:rsid w:val="73C12E76"/>
    <w:rsid w:val="73F445CA"/>
    <w:rsid w:val="74C936A8"/>
    <w:rsid w:val="74CB6BAB"/>
    <w:rsid w:val="74D12CB3"/>
    <w:rsid w:val="74ED25E3"/>
    <w:rsid w:val="751D5331"/>
    <w:rsid w:val="75625E25"/>
    <w:rsid w:val="758F436B"/>
    <w:rsid w:val="759E4985"/>
    <w:rsid w:val="76070B31"/>
    <w:rsid w:val="76415493"/>
    <w:rsid w:val="76897E06"/>
    <w:rsid w:val="76AA5DBC"/>
    <w:rsid w:val="76E75C21"/>
    <w:rsid w:val="77687474"/>
    <w:rsid w:val="77F47058"/>
    <w:rsid w:val="78497DE7"/>
    <w:rsid w:val="78630991"/>
    <w:rsid w:val="789F07F6"/>
    <w:rsid w:val="78B26191"/>
    <w:rsid w:val="78CB6794"/>
    <w:rsid w:val="79034C97"/>
    <w:rsid w:val="790A4622"/>
    <w:rsid w:val="790B5926"/>
    <w:rsid w:val="7A9D283A"/>
    <w:rsid w:val="7B3429AD"/>
    <w:rsid w:val="7BE83755"/>
    <w:rsid w:val="7BFC23F6"/>
    <w:rsid w:val="7C2648BF"/>
    <w:rsid w:val="7C3F4164"/>
    <w:rsid w:val="7C694FA8"/>
    <w:rsid w:val="7CA02F04"/>
    <w:rsid w:val="7D00421A"/>
    <w:rsid w:val="7D032FA8"/>
    <w:rsid w:val="7D2840E2"/>
    <w:rsid w:val="7D2C2AE8"/>
    <w:rsid w:val="7D603342"/>
    <w:rsid w:val="7D9E53A5"/>
    <w:rsid w:val="7DBE36DC"/>
    <w:rsid w:val="7DC06BDF"/>
    <w:rsid w:val="7E377B22"/>
    <w:rsid w:val="7E66156B"/>
    <w:rsid w:val="7E8A62A7"/>
    <w:rsid w:val="7EAD2FE4"/>
    <w:rsid w:val="7F691199"/>
    <w:rsid w:val="7FF8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D26EC6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semiHidden="1" w:unhideWhenUsed="1"/>
    <w:lsdException w:name="header" w:uiPriority="0"/>
    <w:lsdException w:name="footer" w:uiPriority="0"/>
    <w:lsdException w:name="index heading" w:uiPriority="0"/>
    <w:lsdException w:name="caption" w:uiPriority="0" w:qFormat="1"/>
    <w:lsdException w:name="table of figures" w:semiHidden="1" w:unhideWhenUsed="1"/>
    <w:lsdException w:name="envelope address" w:uiPriority="0"/>
    <w:lsdException w:name="envelope return" w:uiPriority="0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uiPriority="0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uiPriority="0"/>
    <w:lsdException w:name="Default Paragraph Font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uiPriority="0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qFormat="1"/>
    <w:lsdException w:name="Light Shading Accent 1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line="360" w:lineRule="auto"/>
    </w:pPr>
    <w:rPr>
      <w:rFonts w:ascii="Arial" w:hAnsi="Arial" w:cs="Arial"/>
      <w:sz w:val="21"/>
      <w:szCs w:val="24"/>
    </w:rPr>
  </w:style>
  <w:style w:type="paragraph" w:styleId="1">
    <w:name w:val="heading 1"/>
    <w:basedOn w:val="a"/>
    <w:next w:val="10"/>
    <w:qFormat/>
    <w:pPr>
      <w:keepNext/>
      <w:pageBreakBefore/>
      <w:numPr>
        <w:ilvl w:val="4"/>
        <w:numId w:val="1"/>
      </w:numPr>
      <w:tabs>
        <w:tab w:val="left" w:pos="432"/>
      </w:tabs>
      <w:outlineLvl w:val="0"/>
    </w:pPr>
    <w:rPr>
      <w:b/>
      <w:bCs/>
      <w:kern w:val="1"/>
      <w:sz w:val="32"/>
      <w:szCs w:val="20"/>
    </w:rPr>
  </w:style>
  <w:style w:type="paragraph" w:styleId="2">
    <w:name w:val="heading 2"/>
    <w:basedOn w:val="a"/>
    <w:next w:val="10"/>
    <w:qFormat/>
    <w:pPr>
      <w:keepNext/>
      <w:numPr>
        <w:ilvl w:val="5"/>
        <w:numId w:val="1"/>
      </w:numPr>
      <w:tabs>
        <w:tab w:val="left" w:pos="576"/>
      </w:tabs>
      <w:outlineLvl w:val="1"/>
    </w:pPr>
    <w:rPr>
      <w:b/>
      <w:iCs/>
      <w:kern w:val="1"/>
      <w:sz w:val="28"/>
      <w:szCs w:val="20"/>
    </w:rPr>
  </w:style>
  <w:style w:type="paragraph" w:styleId="3">
    <w:name w:val="heading 3"/>
    <w:basedOn w:val="a"/>
    <w:next w:val="10"/>
    <w:qFormat/>
    <w:pPr>
      <w:keepNext/>
      <w:tabs>
        <w:tab w:val="left" w:pos="720"/>
      </w:tabs>
      <w:ind w:left="720" w:hanging="720"/>
      <w:outlineLvl w:val="2"/>
    </w:pPr>
    <w:rPr>
      <w:b/>
      <w:sz w:val="24"/>
      <w:szCs w:val="20"/>
    </w:rPr>
  </w:style>
  <w:style w:type="paragraph" w:styleId="4">
    <w:name w:val="heading 4"/>
    <w:basedOn w:val="a"/>
    <w:next w:val="10"/>
    <w:qFormat/>
    <w:pPr>
      <w:keepNext/>
      <w:tabs>
        <w:tab w:val="left" w:pos="864"/>
      </w:tabs>
      <w:ind w:left="864" w:hanging="864"/>
      <w:outlineLvl w:val="3"/>
    </w:pPr>
    <w:rPr>
      <w:b/>
      <w:iCs/>
      <w:sz w:val="24"/>
      <w:szCs w:val="20"/>
    </w:rPr>
  </w:style>
  <w:style w:type="paragraph" w:styleId="5">
    <w:name w:val="heading 5"/>
    <w:basedOn w:val="a"/>
    <w:next w:val="10"/>
    <w:qFormat/>
    <w:pPr>
      <w:tabs>
        <w:tab w:val="left" w:pos="1008"/>
      </w:tabs>
      <w:spacing w:before="240" w:after="60"/>
      <w:ind w:left="1008" w:hanging="1008"/>
      <w:outlineLvl w:val="4"/>
    </w:pPr>
    <w:rPr>
      <w:b/>
      <w:szCs w:val="20"/>
    </w:rPr>
  </w:style>
  <w:style w:type="paragraph" w:styleId="6">
    <w:name w:val="heading 6"/>
    <w:basedOn w:val="a"/>
    <w:next w:val="10"/>
    <w:qFormat/>
    <w:pPr>
      <w:tabs>
        <w:tab w:val="left" w:pos="1152"/>
      </w:tabs>
      <w:spacing w:before="240" w:after="60"/>
      <w:ind w:left="1152" w:hanging="1152"/>
      <w:outlineLvl w:val="5"/>
    </w:pPr>
    <w:rPr>
      <w:szCs w:val="20"/>
    </w:rPr>
  </w:style>
  <w:style w:type="paragraph" w:styleId="7">
    <w:name w:val="heading 7"/>
    <w:basedOn w:val="a"/>
    <w:next w:val="10"/>
    <w:qFormat/>
    <w:pPr>
      <w:tabs>
        <w:tab w:val="left" w:pos="1296"/>
      </w:tabs>
      <w:spacing w:before="240" w:after="60"/>
      <w:ind w:left="1296" w:hanging="1296"/>
      <w:outlineLvl w:val="6"/>
    </w:pPr>
    <w:rPr>
      <w:sz w:val="20"/>
      <w:szCs w:val="20"/>
    </w:rPr>
  </w:style>
  <w:style w:type="paragraph" w:styleId="8">
    <w:name w:val="heading 8"/>
    <w:basedOn w:val="a"/>
    <w:next w:val="10"/>
    <w:qFormat/>
    <w:pPr>
      <w:tabs>
        <w:tab w:val="left" w:pos="1440"/>
      </w:tabs>
      <w:spacing w:before="240" w:after="60"/>
      <w:ind w:left="1440" w:hanging="1440"/>
      <w:outlineLvl w:val="7"/>
    </w:pPr>
    <w:rPr>
      <w:i/>
      <w:sz w:val="20"/>
      <w:szCs w:val="20"/>
    </w:rPr>
  </w:style>
  <w:style w:type="paragraph" w:styleId="9">
    <w:name w:val="heading 9"/>
    <w:basedOn w:val="a"/>
    <w:next w:val="10"/>
    <w:qFormat/>
    <w:pPr>
      <w:tabs>
        <w:tab w:val="left" w:pos="1584"/>
      </w:tabs>
      <w:spacing w:before="240" w:after="60"/>
      <w:ind w:left="1584" w:hanging="1584"/>
      <w:outlineLvl w:val="8"/>
    </w:pPr>
    <w:rPr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1z6">
    <w:name w:val="WW8Num11z6"/>
  </w:style>
  <w:style w:type="character" w:customStyle="1" w:styleId="WW8Num1z4">
    <w:name w:val="WW8Num1z4"/>
    <w:rPr>
      <w:b/>
      <w:i w:val="0"/>
      <w:sz w:val="21"/>
    </w:rPr>
  </w:style>
  <w:style w:type="character" w:customStyle="1" w:styleId="WW8Num14z2">
    <w:name w:val="WW8Num14z2"/>
  </w:style>
  <w:style w:type="character" w:customStyle="1" w:styleId="WW8Num2z0">
    <w:name w:val="WW8Num2z0"/>
  </w:style>
  <w:style w:type="character" w:customStyle="1" w:styleId="WW8Num15z1">
    <w:name w:val="WW8Num15z1"/>
  </w:style>
  <w:style w:type="character" w:customStyle="1" w:styleId="WW8Num1z1">
    <w:name w:val="WW8Num1z1"/>
    <w:rPr>
      <w:rFonts w:ascii="Arial" w:eastAsia="宋体" w:hAnsi="Arial" w:cs="Arial"/>
      <w:b/>
      <w:i w:val="0"/>
      <w:sz w:val="28"/>
      <w:szCs w:val="28"/>
    </w:rPr>
  </w:style>
  <w:style w:type="character" w:customStyle="1" w:styleId="WW8Num12z0">
    <w:name w:val="WW8Num12z0"/>
    <w:rPr>
      <w:rFonts w:ascii="Wingdings" w:hAnsi="Wingdings" w:cs="Wingdings"/>
      <w:sz w:val="24"/>
      <w:lang w:eastAsia="zh-CN"/>
    </w:rPr>
  </w:style>
  <w:style w:type="character" w:customStyle="1" w:styleId="WW8Num4z0">
    <w:name w:val="WW8Num4z0"/>
    <w:rPr>
      <w:rFonts w:ascii="Wingdings" w:hAnsi="Wingdings" w:cs="Wingdings"/>
      <w:sz w:val="32"/>
      <w:szCs w:val="32"/>
    </w:rPr>
  </w:style>
  <w:style w:type="character" w:customStyle="1" w:styleId="WW8Num18z8">
    <w:name w:val="WW8Num18z8"/>
  </w:style>
  <w:style w:type="character" w:customStyle="1" w:styleId="WW8Num19z3">
    <w:name w:val="WW8Num19z3"/>
  </w:style>
  <w:style w:type="character" w:customStyle="1" w:styleId="WW8Num11z2">
    <w:name w:val="WW8Num11z2"/>
  </w:style>
  <w:style w:type="character" w:customStyle="1" w:styleId="WW8Num11z0">
    <w:name w:val="WW8Num11z0"/>
    <w:rPr>
      <w:rFonts w:cs="Arial"/>
    </w:rPr>
  </w:style>
  <w:style w:type="character" w:customStyle="1" w:styleId="WW8Num17z8">
    <w:name w:val="WW8Num17z8"/>
  </w:style>
  <w:style w:type="character" w:customStyle="1" w:styleId="WW8Num1z6">
    <w:name w:val="WW8Num1z6"/>
    <w:rPr>
      <w:b w:val="0"/>
      <w:i w:val="0"/>
      <w:sz w:val="21"/>
    </w:rPr>
  </w:style>
  <w:style w:type="character" w:customStyle="1" w:styleId="WW8Num21z6">
    <w:name w:val="WW8Num21z6"/>
  </w:style>
  <w:style w:type="character" w:customStyle="1" w:styleId="WW8Num18z1">
    <w:name w:val="WW8Num18z1"/>
  </w:style>
  <w:style w:type="character" w:customStyle="1" w:styleId="small1">
    <w:name w:val="small1"/>
    <w:basedOn w:val="11"/>
    <w:rPr>
      <w:rFonts w:ascii="Verdana" w:hAnsi="Verdana" w:cs="Verdana"/>
      <w:sz w:val="18"/>
      <w:szCs w:val="18"/>
    </w:rPr>
  </w:style>
  <w:style w:type="character" w:customStyle="1" w:styleId="32Char">
    <w:name w:val="样式 样式 首行缩进:  3 字符 + 首行缩进:  2 字符 Char"/>
    <w:basedOn w:val="11"/>
    <w:rPr>
      <w:rFonts w:eastAsia="仿宋_GB2312" w:cs="宋体"/>
      <w:kern w:val="1"/>
      <w:sz w:val="28"/>
      <w:lang w:val="en-US" w:eastAsia="zh-CN" w:bidi="ar-SA"/>
    </w:rPr>
  </w:style>
  <w:style w:type="character" w:customStyle="1" w:styleId="WW8Num10z3">
    <w:name w:val="WW8Num10z3"/>
    <w:rPr>
      <w:rFonts w:ascii="Arial" w:eastAsia="宋体" w:hAnsi="Arial" w:cs="Arial"/>
      <w:b/>
      <w:i w:val="0"/>
      <w:sz w:val="21"/>
      <w:szCs w:val="21"/>
    </w:rPr>
  </w:style>
  <w:style w:type="character" w:customStyle="1" w:styleId="WW8Num19z1">
    <w:name w:val="WW8Num19z1"/>
  </w:style>
  <w:style w:type="character" w:customStyle="1" w:styleId="WW8Num14z0">
    <w:name w:val="WW8Num14z0"/>
    <w:rPr>
      <w:rFonts w:ascii="宋体" w:hAnsi="宋体" w:cs="宋体"/>
      <w:kern w:val="1"/>
      <w:sz w:val="24"/>
      <w:lang w:eastAsia="zh-CN"/>
    </w:rPr>
  </w:style>
  <w:style w:type="character" w:customStyle="1" w:styleId="WW8Num21z2">
    <w:name w:val="WW8Num21z2"/>
  </w:style>
  <w:style w:type="character" w:customStyle="1" w:styleId="WW8Num17z6">
    <w:name w:val="WW8Num17z6"/>
  </w:style>
  <w:style w:type="character" w:customStyle="1" w:styleId="12">
    <w:name w:val="批注引用1"/>
    <w:basedOn w:val="11"/>
    <w:rPr>
      <w:sz w:val="21"/>
      <w:szCs w:val="21"/>
    </w:rPr>
  </w:style>
  <w:style w:type="character" w:customStyle="1" w:styleId="WW8Num17z0">
    <w:name w:val="WW8Num17z0"/>
    <w:rPr>
      <w:rFonts w:ascii="宋体" w:hAnsi="宋体" w:cs="宋体"/>
      <w:sz w:val="24"/>
      <w:lang w:eastAsia="zh-CN"/>
    </w:rPr>
  </w:style>
  <w:style w:type="character" w:customStyle="1" w:styleId="WW8Num16z5">
    <w:name w:val="WW8Num16z5"/>
  </w:style>
  <w:style w:type="character" w:customStyle="1" w:styleId="WW8Num15z8">
    <w:name w:val="WW8Num15z8"/>
  </w:style>
  <w:style w:type="character" w:customStyle="1" w:styleId="CharacterUserEntry">
    <w:name w:val="Character UserEntry"/>
    <w:basedOn w:val="11"/>
    <w:rPr>
      <w:color w:val="FF0000"/>
    </w:rPr>
  </w:style>
  <w:style w:type="character" w:styleId="a3">
    <w:name w:val="FollowedHyperlink"/>
    <w:basedOn w:val="11"/>
    <w:rPr>
      <w:color w:val="800080"/>
      <w:u w:val="single"/>
    </w:rPr>
  </w:style>
  <w:style w:type="character" w:customStyle="1" w:styleId="WW8Num18z2">
    <w:name w:val="WW8Num18z2"/>
  </w:style>
  <w:style w:type="character" w:customStyle="1" w:styleId="WW8Num14z1">
    <w:name w:val="WW8Num14z1"/>
  </w:style>
  <w:style w:type="character" w:customStyle="1" w:styleId="WW8Num14z4">
    <w:name w:val="WW8Num14z4"/>
  </w:style>
  <w:style w:type="character" w:customStyle="1" w:styleId="WW8Num15z0">
    <w:name w:val="WW8Num15z0"/>
  </w:style>
  <w:style w:type="character" w:customStyle="1" w:styleId="WW8Num16z8">
    <w:name w:val="WW8Num16z8"/>
  </w:style>
  <w:style w:type="character" w:customStyle="1" w:styleId="WW8Num17z4">
    <w:name w:val="WW8Num17z4"/>
  </w:style>
  <w:style w:type="character" w:customStyle="1" w:styleId="WW8Num13z6">
    <w:name w:val="WW8Num13z6"/>
  </w:style>
  <w:style w:type="character" w:customStyle="1" w:styleId="WW8Num13z3">
    <w:name w:val="WW8Num13z3"/>
  </w:style>
  <w:style w:type="character" w:customStyle="1" w:styleId="WW8Num13z2">
    <w:name w:val="WW8Num13z2"/>
  </w:style>
  <w:style w:type="character" w:customStyle="1" w:styleId="WW8Num17z7">
    <w:name w:val="WW8Num17z7"/>
  </w:style>
  <w:style w:type="character" w:customStyle="1" w:styleId="WW8Num17z2">
    <w:name w:val="WW8Num17z2"/>
  </w:style>
  <w:style w:type="character" w:customStyle="1" w:styleId="WW8Num19z2">
    <w:name w:val="WW8Num19z2"/>
  </w:style>
  <w:style w:type="character" w:customStyle="1" w:styleId="WW8Num10z1">
    <w:name w:val="WW8Num10z1"/>
    <w:rPr>
      <w:rFonts w:ascii="Arial" w:eastAsia="宋体" w:hAnsi="Arial" w:cs="Arial"/>
      <w:b/>
      <w:i w:val="0"/>
      <w:sz w:val="28"/>
      <w:szCs w:val="28"/>
    </w:rPr>
  </w:style>
  <w:style w:type="character" w:customStyle="1" w:styleId="font11">
    <w:name w:val="font11"/>
    <w:basedOn w:val="a0"/>
    <w:rPr>
      <w:rFonts w:ascii="Calibri" w:hAnsi="Calibri" w:cs="Calibri" w:hint="default"/>
      <w:i w:val="0"/>
      <w:color w:val="333399"/>
      <w:sz w:val="21"/>
      <w:szCs w:val="21"/>
      <w:u w:val="none"/>
    </w:rPr>
  </w:style>
  <w:style w:type="character" w:customStyle="1" w:styleId="WW8Num19z8">
    <w:name w:val="WW8Num19z8"/>
  </w:style>
  <w:style w:type="character" w:customStyle="1" w:styleId="WW8Num18z0">
    <w:name w:val="WW8Num18z0"/>
    <w:rPr>
      <w:rFonts w:ascii="宋体" w:hAnsi="宋体" w:cs="宋体"/>
      <w:kern w:val="1"/>
      <w:sz w:val="24"/>
      <w:lang w:eastAsia="zh-CN"/>
    </w:rPr>
  </w:style>
  <w:style w:type="character" w:customStyle="1" w:styleId="WW8Num5z0">
    <w:name w:val="WW8Num5z0"/>
    <w:rPr>
      <w:rFonts w:ascii="Wingdings" w:hAnsi="Wingdings" w:cs="Wingdings"/>
      <w:sz w:val="32"/>
      <w:szCs w:val="32"/>
    </w:rPr>
  </w:style>
  <w:style w:type="character" w:customStyle="1" w:styleId="WW8Num9z0">
    <w:name w:val="WW8Num9z0"/>
    <w:rPr>
      <w:rFonts w:ascii="Symbol" w:hAnsi="Symbol" w:cs="Symbol"/>
      <w:sz w:val="32"/>
      <w:szCs w:val="32"/>
    </w:rPr>
  </w:style>
  <w:style w:type="character" w:customStyle="1" w:styleId="WW8Num13z0">
    <w:name w:val="WW8Num13z0"/>
    <w:rPr>
      <w:rFonts w:ascii="宋体" w:hAnsi="宋体" w:cs="宋体"/>
      <w:b/>
      <w:kern w:val="1"/>
      <w:sz w:val="24"/>
      <w:lang w:eastAsia="zh-CN"/>
    </w:rPr>
  </w:style>
  <w:style w:type="character" w:customStyle="1" w:styleId="WW8Num11z4">
    <w:name w:val="WW8Num11z4"/>
  </w:style>
  <w:style w:type="character" w:customStyle="1" w:styleId="WW8Num1z2">
    <w:name w:val="WW8Num1z2"/>
    <w:rPr>
      <w:b/>
      <w:i w:val="0"/>
      <w:sz w:val="28"/>
    </w:rPr>
  </w:style>
  <w:style w:type="character" w:customStyle="1" w:styleId="WW8Num16z2">
    <w:name w:val="WW8Num16z2"/>
  </w:style>
  <w:style w:type="character" w:customStyle="1" w:styleId="WW8Num15z7">
    <w:name w:val="WW8Num15z7"/>
  </w:style>
  <w:style w:type="character" w:customStyle="1" w:styleId="WW8Num14z3">
    <w:name w:val="WW8Num14z3"/>
  </w:style>
  <w:style w:type="character" w:customStyle="1" w:styleId="11">
    <w:name w:val="默认段落字体1"/>
  </w:style>
  <w:style w:type="character" w:customStyle="1" w:styleId="WW8Num21z3">
    <w:name w:val="WW8Num21z3"/>
  </w:style>
  <w:style w:type="character" w:customStyle="1" w:styleId="WW8Num20z0">
    <w:name w:val="WW8Num20z0"/>
  </w:style>
  <w:style w:type="character" w:styleId="a4">
    <w:name w:val="Strong"/>
    <w:basedOn w:val="11"/>
    <w:qFormat/>
    <w:rPr>
      <w:b/>
      <w:bCs/>
    </w:rPr>
  </w:style>
  <w:style w:type="character" w:customStyle="1" w:styleId="WW8Num19z5">
    <w:name w:val="WW8Num19z5"/>
  </w:style>
  <w:style w:type="character" w:customStyle="1" w:styleId="WW8Num10z0">
    <w:name w:val="WW8Num10z0"/>
    <w:rPr>
      <w:rFonts w:ascii="Arial" w:eastAsia="宋体" w:hAnsi="Arial" w:cs="Arial"/>
      <w:b/>
      <w:i w:val="0"/>
      <w:sz w:val="32"/>
      <w:szCs w:val="32"/>
    </w:rPr>
  </w:style>
  <w:style w:type="character" w:customStyle="1" w:styleId="WW8Num3z0">
    <w:name w:val="WW8Num3z0"/>
    <w:rPr>
      <w:color w:val="auto"/>
    </w:rPr>
  </w:style>
  <w:style w:type="character" w:customStyle="1" w:styleId="WW8Num6z0">
    <w:name w:val="WW8Num6z0"/>
    <w:rPr>
      <w:rFonts w:ascii="Wingdings" w:hAnsi="Wingdings" w:cs="Wingdings"/>
      <w:sz w:val="32"/>
      <w:szCs w:val="32"/>
    </w:rPr>
  </w:style>
  <w:style w:type="character" w:customStyle="1" w:styleId="WW8Num16z6">
    <w:name w:val="WW8Num16z6"/>
  </w:style>
  <w:style w:type="character" w:styleId="a5">
    <w:name w:val="Emphasis"/>
    <w:basedOn w:val="11"/>
    <w:qFormat/>
    <w:rPr>
      <w:i/>
      <w:iCs/>
    </w:rPr>
  </w:style>
  <w:style w:type="character" w:customStyle="1" w:styleId="WW8Num11z1">
    <w:name w:val="WW8Num11z1"/>
  </w:style>
  <w:style w:type="character" w:customStyle="1" w:styleId="WW8Num21z0">
    <w:name w:val="WW8Num21z0"/>
  </w:style>
  <w:style w:type="character" w:customStyle="1" w:styleId="WW8Num1z3">
    <w:name w:val="WW8Num1z3"/>
    <w:rPr>
      <w:rFonts w:ascii="Arial" w:eastAsia="宋体" w:hAnsi="Arial" w:cs="Arial"/>
      <w:b/>
      <w:i w:val="0"/>
      <w:sz w:val="21"/>
      <w:szCs w:val="21"/>
    </w:rPr>
  </w:style>
  <w:style w:type="character" w:customStyle="1" w:styleId="WW8Num15z4">
    <w:name w:val="WW8Num15z4"/>
  </w:style>
  <w:style w:type="character" w:styleId="a6">
    <w:name w:val="Hyperlink"/>
    <w:basedOn w:val="11"/>
    <w:rPr>
      <w:color w:val="0000FF"/>
      <w:u w:val="single"/>
    </w:rPr>
  </w:style>
  <w:style w:type="character" w:customStyle="1" w:styleId="WW8Num18z5">
    <w:name w:val="WW8Num18z5"/>
  </w:style>
  <w:style w:type="character" w:customStyle="1" w:styleId="IndexLink">
    <w:name w:val="Index Link"/>
  </w:style>
  <w:style w:type="character" w:customStyle="1" w:styleId="WW8Num13z5">
    <w:name w:val="WW8Num13z5"/>
  </w:style>
  <w:style w:type="character" w:customStyle="1" w:styleId="Char">
    <w:name w:val="页眉 Char"/>
    <w:basedOn w:val="11"/>
    <w:rPr>
      <w:rFonts w:ascii="Arial" w:hAnsi="Arial" w:cs="Arial"/>
      <w:sz w:val="18"/>
      <w:szCs w:val="18"/>
    </w:rPr>
  </w:style>
  <w:style w:type="character" w:customStyle="1" w:styleId="WW8Num16z7">
    <w:name w:val="WW8Num16z7"/>
  </w:style>
  <w:style w:type="character" w:customStyle="1" w:styleId="WW8Num15z6">
    <w:name w:val="WW8Num15z6"/>
  </w:style>
  <w:style w:type="character" w:customStyle="1" w:styleId="WW8Num16z4">
    <w:name w:val="WW8Num16z4"/>
  </w:style>
  <w:style w:type="character" w:customStyle="1" w:styleId="WW8Num19z4">
    <w:name w:val="WW8Num19z4"/>
  </w:style>
  <w:style w:type="character" w:customStyle="1" w:styleId="WW8Num18z7">
    <w:name w:val="WW8Num18z7"/>
  </w:style>
  <w:style w:type="character" w:customStyle="1" w:styleId="WW8Num16z0">
    <w:name w:val="WW8Num16z0"/>
    <w:rPr>
      <w:rFonts w:cs="宋体"/>
    </w:rPr>
  </w:style>
  <w:style w:type="character" w:customStyle="1" w:styleId="WW8Num19z6">
    <w:name w:val="WW8Num19z6"/>
  </w:style>
  <w:style w:type="character" w:customStyle="1" w:styleId="WW8Num14z6">
    <w:name w:val="WW8Num14z6"/>
  </w:style>
  <w:style w:type="character" w:customStyle="1" w:styleId="WW8Num14z5">
    <w:name w:val="WW8Num14z5"/>
  </w:style>
  <w:style w:type="character" w:customStyle="1" w:styleId="WW8Num7z0">
    <w:name w:val="WW8Num7z0"/>
    <w:rPr>
      <w:rFonts w:ascii="Wingdings" w:hAnsi="Wingdings" w:cs="Wingdings"/>
      <w:sz w:val="32"/>
      <w:szCs w:val="32"/>
    </w:rPr>
  </w:style>
  <w:style w:type="character" w:customStyle="1" w:styleId="WW8Num10z4">
    <w:name w:val="WW8Num10z4"/>
    <w:rPr>
      <w:b/>
      <w:i w:val="0"/>
      <w:sz w:val="21"/>
    </w:rPr>
  </w:style>
  <w:style w:type="character" w:customStyle="1" w:styleId="WW8Num14z8">
    <w:name w:val="WW8Num14z8"/>
  </w:style>
  <w:style w:type="character" w:customStyle="1" w:styleId="WW8Num16z1">
    <w:name w:val="WW8Num16z1"/>
  </w:style>
  <w:style w:type="character" w:customStyle="1" w:styleId="Char0">
    <w:name w:val="页脚 Char"/>
    <w:rPr>
      <w:rFonts w:ascii="Arial" w:hAnsi="Arial" w:cs="Arial"/>
      <w:sz w:val="18"/>
      <w:szCs w:val="18"/>
    </w:rPr>
  </w:style>
  <w:style w:type="character" w:customStyle="1" w:styleId="WW8Num14z7">
    <w:name w:val="WW8Num14z7"/>
  </w:style>
  <w:style w:type="character" w:customStyle="1" w:styleId="WW8Num8z0">
    <w:name w:val="WW8Num8z0"/>
  </w:style>
  <w:style w:type="character" w:customStyle="1" w:styleId="WW8Num15z5">
    <w:name w:val="WW8Num15z5"/>
  </w:style>
  <w:style w:type="character" w:customStyle="1" w:styleId="WW8Num13z8">
    <w:name w:val="WW8Num13z8"/>
  </w:style>
  <w:style w:type="character" w:customStyle="1" w:styleId="WW8Num11z5">
    <w:name w:val="WW8Num11z5"/>
  </w:style>
  <w:style w:type="character" w:customStyle="1" w:styleId="WW8Num15z3">
    <w:name w:val="WW8Num15z3"/>
  </w:style>
  <w:style w:type="character" w:customStyle="1" w:styleId="fnt1">
    <w:name w:val="fnt1"/>
    <w:basedOn w:val="11"/>
    <w:rPr>
      <w:rFonts w:ascii="Verdana" w:hAnsi="Verdana" w:cs="Verdana"/>
      <w:color w:val="666666"/>
      <w:sz w:val="18"/>
      <w:szCs w:val="18"/>
    </w:rPr>
  </w:style>
  <w:style w:type="character" w:customStyle="1" w:styleId="WW8Num21z5">
    <w:name w:val="WW8Num21z5"/>
  </w:style>
  <w:style w:type="character" w:customStyle="1" w:styleId="WW8Num10z2">
    <w:name w:val="WW8Num10z2"/>
    <w:rPr>
      <w:b/>
      <w:i w:val="0"/>
      <w:sz w:val="28"/>
    </w:rPr>
  </w:style>
  <w:style w:type="character" w:customStyle="1" w:styleId="WW8Num1z0">
    <w:name w:val="WW8Num1z0"/>
  </w:style>
  <w:style w:type="character" w:customStyle="1" w:styleId="WW8Num11z8">
    <w:name w:val="WW8Num11z8"/>
  </w:style>
  <w:style w:type="character" w:customStyle="1" w:styleId="WW8Num13z1">
    <w:name w:val="WW8Num13z1"/>
  </w:style>
  <w:style w:type="character" w:customStyle="1" w:styleId="WW8Num19z7">
    <w:name w:val="WW8Num19z7"/>
  </w:style>
  <w:style w:type="character" w:customStyle="1" w:styleId="WW8Num21z8">
    <w:name w:val="WW8Num21z8"/>
  </w:style>
  <w:style w:type="character" w:customStyle="1" w:styleId="WW8Num17z5">
    <w:name w:val="WW8Num17z5"/>
  </w:style>
  <w:style w:type="character" w:customStyle="1" w:styleId="WW8Num17z3">
    <w:name w:val="WW8Num17z3"/>
  </w:style>
  <w:style w:type="character" w:customStyle="1" w:styleId="WW8Num11z7">
    <w:name w:val="WW8Num11z7"/>
  </w:style>
  <w:style w:type="character" w:customStyle="1" w:styleId="WW8Num15z2">
    <w:name w:val="WW8Num15z2"/>
  </w:style>
  <w:style w:type="character" w:customStyle="1" w:styleId="WW8Num21z7">
    <w:name w:val="WW8Num21z7"/>
  </w:style>
  <w:style w:type="character" w:customStyle="1" w:styleId="WW8Num18z6">
    <w:name w:val="WW8Num18z6"/>
  </w:style>
  <w:style w:type="character" w:customStyle="1" w:styleId="WW8Num21z4">
    <w:name w:val="WW8Num21z4"/>
  </w:style>
  <w:style w:type="character" w:customStyle="1" w:styleId="WW8Num13z7">
    <w:name w:val="WW8Num13z7"/>
  </w:style>
  <w:style w:type="character" w:customStyle="1" w:styleId="WW8Num19z0">
    <w:name w:val="WW8Num19z0"/>
  </w:style>
  <w:style w:type="character" w:customStyle="1" w:styleId="WW8Num16z3">
    <w:name w:val="WW8Num16z3"/>
  </w:style>
  <w:style w:type="character" w:customStyle="1" w:styleId="WW8Num21z1">
    <w:name w:val="WW8Num21z1"/>
  </w:style>
  <w:style w:type="character" w:customStyle="1" w:styleId="WW8Num10z6">
    <w:name w:val="WW8Num10z6"/>
    <w:rPr>
      <w:b w:val="0"/>
      <w:i w:val="0"/>
      <w:sz w:val="21"/>
    </w:rPr>
  </w:style>
  <w:style w:type="character" w:customStyle="1" w:styleId="WW8Num13z4">
    <w:name w:val="WW8Num13z4"/>
  </w:style>
  <w:style w:type="character" w:customStyle="1" w:styleId="WW8Num18z4">
    <w:name w:val="WW8Num18z4"/>
  </w:style>
  <w:style w:type="character" w:customStyle="1" w:styleId="WW8Num18z3">
    <w:name w:val="WW8Num18z3"/>
  </w:style>
  <w:style w:type="character" w:customStyle="1" w:styleId="WW8Num17z1">
    <w:name w:val="WW8Num17z1"/>
  </w:style>
  <w:style w:type="character" w:customStyle="1" w:styleId="font01">
    <w:name w:val="font01"/>
    <w:basedOn w:val="a0"/>
    <w:rPr>
      <w:rFonts w:ascii="宋体" w:eastAsia="宋体" w:hAnsi="宋体" w:cs="宋体" w:hint="eastAsia"/>
      <w:i w:val="0"/>
      <w:color w:val="000000"/>
      <w:sz w:val="22"/>
      <w:szCs w:val="22"/>
      <w:u w:val="none"/>
    </w:rPr>
  </w:style>
  <w:style w:type="character" w:customStyle="1" w:styleId="WW8Num11z3">
    <w:name w:val="WW8Num11z3"/>
  </w:style>
  <w:style w:type="paragraph" w:customStyle="1" w:styleId="31">
    <w:name w:val="列表编号 31"/>
    <w:basedOn w:val="a"/>
    <w:pPr>
      <w:tabs>
        <w:tab w:val="left" w:pos="1200"/>
      </w:tabs>
      <w:ind w:left="1200" w:hanging="360"/>
    </w:pPr>
  </w:style>
  <w:style w:type="paragraph" w:styleId="a7">
    <w:name w:val="annotation subject"/>
    <w:basedOn w:val="13"/>
    <w:next w:val="13"/>
    <w:rPr>
      <w:b/>
      <w:bCs/>
    </w:rPr>
  </w:style>
  <w:style w:type="paragraph" w:styleId="20">
    <w:name w:val="toc 2"/>
    <w:basedOn w:val="a"/>
    <w:next w:val="a"/>
    <w:uiPriority w:val="39"/>
    <w:pPr>
      <w:ind w:left="420"/>
    </w:pPr>
  </w:style>
  <w:style w:type="paragraph" w:customStyle="1" w:styleId="FrameContents">
    <w:name w:val="Frame Contents"/>
    <w:basedOn w:val="a"/>
  </w:style>
  <w:style w:type="paragraph" w:customStyle="1" w:styleId="Header2">
    <w:name w:val="Header 2"/>
    <w:basedOn w:val="a"/>
    <w:next w:val="a"/>
    <w:pPr>
      <w:keepLines/>
      <w:spacing w:before="80" w:after="80" w:line="240" w:lineRule="auto"/>
      <w:jc w:val="right"/>
    </w:pPr>
    <w:rPr>
      <w:sz w:val="20"/>
      <w:szCs w:val="20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</w:rPr>
  </w:style>
  <w:style w:type="paragraph" w:styleId="a9">
    <w:name w:val="Balloon Text"/>
    <w:basedOn w:val="a"/>
    <w:rPr>
      <w:sz w:val="18"/>
      <w:szCs w:val="18"/>
    </w:rPr>
  </w:style>
  <w:style w:type="paragraph" w:customStyle="1" w:styleId="TableText">
    <w:name w:val="TableText"/>
    <w:basedOn w:val="a"/>
    <w:pPr>
      <w:spacing w:line="240" w:lineRule="auto"/>
      <w:jc w:val="both"/>
    </w:pPr>
    <w:rPr>
      <w:rFonts w:ascii="宋体" w:hAnsi="宋体" w:cs="宋体"/>
      <w:szCs w:val="20"/>
    </w:rPr>
  </w:style>
  <w:style w:type="paragraph" w:customStyle="1" w:styleId="13">
    <w:name w:val="批注文字1"/>
    <w:basedOn w:val="a"/>
  </w:style>
  <w:style w:type="paragraph" w:styleId="aa">
    <w:name w:val="Body Text"/>
    <w:basedOn w:val="a"/>
    <w:rPr>
      <w:szCs w:val="20"/>
    </w:rPr>
  </w:style>
  <w:style w:type="paragraph" w:styleId="ab">
    <w:name w:val="List"/>
    <w:basedOn w:val="a"/>
    <w:pPr>
      <w:ind w:left="200" w:hanging="200"/>
    </w:pPr>
  </w:style>
  <w:style w:type="paragraph" w:customStyle="1" w:styleId="Table">
    <w:name w:val="Table"/>
    <w:basedOn w:val="a"/>
    <w:pPr>
      <w:spacing w:before="40" w:after="40" w:line="240" w:lineRule="auto"/>
      <w:jc w:val="both"/>
    </w:pPr>
    <w:rPr>
      <w:sz w:val="20"/>
      <w:szCs w:val="20"/>
    </w:rPr>
  </w:style>
  <w:style w:type="paragraph" w:styleId="40">
    <w:name w:val="toc 4"/>
    <w:basedOn w:val="a"/>
    <w:next w:val="a"/>
    <w:uiPriority w:val="39"/>
    <w:pPr>
      <w:ind w:left="1260"/>
    </w:pPr>
  </w:style>
  <w:style w:type="paragraph" w:styleId="ac">
    <w:name w:val="header"/>
    <w:basedOn w:val="a"/>
    <w:pPr>
      <w:snapToGrid w:val="0"/>
      <w:spacing w:line="240" w:lineRule="auto"/>
      <w:jc w:val="center"/>
    </w:pPr>
    <w:rPr>
      <w:sz w:val="18"/>
      <w:szCs w:val="18"/>
    </w:rPr>
  </w:style>
  <w:style w:type="paragraph" w:customStyle="1" w:styleId="41">
    <w:name w:val="列表项目符号 41"/>
    <w:basedOn w:val="a"/>
    <w:pPr>
      <w:tabs>
        <w:tab w:val="left" w:pos="1620"/>
      </w:tabs>
      <w:ind w:left="1620" w:hanging="360"/>
    </w:pPr>
  </w:style>
  <w:style w:type="paragraph" w:styleId="30">
    <w:name w:val="index 3"/>
    <w:basedOn w:val="a"/>
    <w:next w:val="a"/>
    <w:pPr>
      <w:ind w:left="400"/>
    </w:pPr>
  </w:style>
  <w:style w:type="paragraph" w:styleId="ad">
    <w:name w:val="Normal (Web)"/>
    <w:basedOn w:val="a"/>
    <w:rPr>
      <w:rFonts w:ascii="Times New Roman" w:hAnsi="Times New Roman" w:cs="Times New Roman"/>
      <w:sz w:val="24"/>
    </w:rPr>
  </w:style>
  <w:style w:type="paragraph" w:styleId="HTML">
    <w:name w:val="HTML Address"/>
    <w:basedOn w:val="a"/>
    <w:rPr>
      <w:i/>
      <w:iCs/>
    </w:rPr>
  </w:style>
  <w:style w:type="paragraph" w:customStyle="1" w:styleId="14">
    <w:name w:val="结束语1"/>
    <w:basedOn w:val="a"/>
    <w:pPr>
      <w:ind w:left="100"/>
    </w:pPr>
  </w:style>
  <w:style w:type="paragraph" w:styleId="ae">
    <w:name w:val="envelope address"/>
    <w:basedOn w:val="a"/>
    <w:pPr>
      <w:snapToGrid w:val="0"/>
      <w:ind w:left="100"/>
    </w:pPr>
    <w:rPr>
      <w:sz w:val="24"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10">
    <w:name w:val="正文缩进1"/>
    <w:basedOn w:val="a"/>
    <w:pPr>
      <w:widowControl w:val="0"/>
      <w:ind w:firstLine="200"/>
      <w:jc w:val="both"/>
    </w:pPr>
    <w:rPr>
      <w:rFonts w:ascii="Times New Roman" w:hAnsi="Times New Roman" w:cs="Times New Roman"/>
      <w:kern w:val="1"/>
      <w:szCs w:val="20"/>
    </w:rPr>
  </w:style>
  <w:style w:type="paragraph" w:styleId="af">
    <w:name w:val="Normal Indent"/>
    <w:basedOn w:val="a"/>
    <w:pPr>
      <w:widowControl w:val="0"/>
      <w:suppressAutoHyphens w:val="0"/>
      <w:spacing w:line="240" w:lineRule="auto"/>
      <w:ind w:firstLine="420"/>
      <w:jc w:val="both"/>
    </w:pPr>
    <w:rPr>
      <w:rFonts w:ascii="Times New Roman" w:hAnsi="Times New Roman" w:cs="Times New Roman"/>
      <w:kern w:val="2"/>
      <w:sz w:val="24"/>
      <w:szCs w:val="20"/>
    </w:rPr>
  </w:style>
  <w:style w:type="paragraph" w:customStyle="1" w:styleId="af0">
    <w:name w:val="正文编号"/>
    <w:basedOn w:val="21"/>
    <w:pPr>
      <w:tabs>
        <w:tab w:val="clear" w:pos="360"/>
      </w:tabs>
      <w:spacing w:after="0" w:line="240" w:lineRule="auto"/>
      <w:ind w:left="425" w:hanging="425"/>
      <w:textAlignment w:val="auto"/>
    </w:pPr>
    <w:rPr>
      <w:rFonts w:ascii="Times New Roman" w:hAnsi="Times New Roman"/>
      <w:kern w:val="1"/>
    </w:rPr>
  </w:style>
  <w:style w:type="paragraph" w:customStyle="1" w:styleId="32">
    <w:name w:val="正文编号3"/>
    <w:basedOn w:val="a"/>
    <w:pPr>
      <w:widowControl w:val="0"/>
      <w:tabs>
        <w:tab w:val="left" w:pos="360"/>
      </w:tabs>
      <w:spacing w:line="312" w:lineRule="atLeast"/>
      <w:jc w:val="both"/>
      <w:textAlignment w:val="baseline"/>
    </w:pPr>
    <w:rPr>
      <w:rFonts w:ascii="Times New Roman" w:hAnsi="Times New Roman" w:cs="Times New Roman"/>
      <w:sz w:val="24"/>
      <w:szCs w:val="20"/>
    </w:rPr>
  </w:style>
  <w:style w:type="paragraph" w:customStyle="1" w:styleId="TableHeading">
    <w:name w:val="Table Heading"/>
    <w:basedOn w:val="TableText0"/>
    <w:pPr>
      <w:spacing w:before="120" w:after="120"/>
    </w:pPr>
    <w:rPr>
      <w:b/>
    </w:rPr>
  </w:style>
  <w:style w:type="paragraph" w:styleId="af1">
    <w:name w:val="List Paragraph"/>
    <w:basedOn w:val="a"/>
    <w:uiPriority w:val="34"/>
    <w:qFormat/>
    <w:pPr>
      <w:widowControl w:val="0"/>
      <w:spacing w:line="240" w:lineRule="auto"/>
      <w:ind w:firstLine="420"/>
      <w:jc w:val="both"/>
    </w:pPr>
    <w:rPr>
      <w:rFonts w:ascii="Calibri" w:hAnsi="Calibri" w:cs="Times New Roman"/>
      <w:kern w:val="1"/>
      <w:szCs w:val="22"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310">
    <w:name w:val="正文文本缩进 31"/>
    <w:basedOn w:val="a"/>
    <w:pPr>
      <w:spacing w:after="120"/>
      <w:ind w:left="420"/>
    </w:pPr>
    <w:rPr>
      <w:sz w:val="16"/>
      <w:szCs w:val="16"/>
    </w:rPr>
  </w:style>
  <w:style w:type="paragraph" w:customStyle="1" w:styleId="51">
    <w:name w:val="列表项目符号 51"/>
    <w:basedOn w:val="a"/>
    <w:pPr>
      <w:tabs>
        <w:tab w:val="left" w:pos="2040"/>
      </w:tabs>
      <w:ind w:left="2115" w:hanging="357"/>
    </w:pPr>
  </w:style>
  <w:style w:type="paragraph" w:styleId="80">
    <w:name w:val="toc 8"/>
    <w:basedOn w:val="a"/>
    <w:next w:val="a"/>
    <w:pPr>
      <w:ind w:left="2940"/>
    </w:pPr>
  </w:style>
  <w:style w:type="paragraph" w:styleId="HTML0">
    <w:name w:val="HTML Preformatted"/>
    <w:basedOn w:val="a"/>
    <w:rPr>
      <w:rFonts w:ascii="Courier New" w:hAnsi="Courier New" w:cs="Courier New"/>
      <w:sz w:val="20"/>
      <w:szCs w:val="20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AACE P+ Helvetica Neue" w:eastAsia="AAACE P+ Helvetica Neue" w:hAnsi="AAACE P+ Helvetica Neue" w:cs="AAACE P+ Helvetica Neue"/>
      <w:color w:val="000000"/>
      <w:sz w:val="24"/>
      <w:szCs w:val="24"/>
    </w:rPr>
  </w:style>
  <w:style w:type="paragraph" w:customStyle="1" w:styleId="15">
    <w:name w:val="信息标题1"/>
    <w:basedOn w:val="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sz w:val="24"/>
    </w:rPr>
  </w:style>
  <w:style w:type="paragraph" w:styleId="af2">
    <w:name w:val="envelope return"/>
    <w:basedOn w:val="a"/>
    <w:pPr>
      <w:snapToGrid w:val="0"/>
    </w:pPr>
  </w:style>
  <w:style w:type="paragraph" w:styleId="af3">
    <w:name w:val="endnote text"/>
    <w:basedOn w:val="a"/>
    <w:pPr>
      <w:snapToGrid w:val="0"/>
    </w:pPr>
  </w:style>
  <w:style w:type="paragraph" w:styleId="22">
    <w:name w:val="index 2"/>
    <w:basedOn w:val="a"/>
    <w:next w:val="a"/>
    <w:pPr>
      <w:ind w:left="200"/>
    </w:pPr>
  </w:style>
  <w:style w:type="paragraph" w:styleId="60">
    <w:name w:val="toc 6"/>
    <w:basedOn w:val="a"/>
    <w:next w:val="a"/>
    <w:pPr>
      <w:ind w:left="2100"/>
    </w:pPr>
  </w:style>
  <w:style w:type="paragraph" w:styleId="af4">
    <w:name w:val="Subtitle"/>
    <w:basedOn w:val="a"/>
    <w:next w:val="aa"/>
    <w:qFormat/>
    <w:pPr>
      <w:spacing w:before="240" w:after="60" w:line="312" w:lineRule="auto"/>
      <w:jc w:val="center"/>
    </w:pPr>
    <w:rPr>
      <w:b/>
      <w:bCs/>
      <w:kern w:val="1"/>
      <w:sz w:val="32"/>
      <w:szCs w:val="32"/>
    </w:rPr>
  </w:style>
  <w:style w:type="paragraph" w:styleId="16">
    <w:name w:val="toc 1"/>
    <w:basedOn w:val="a"/>
    <w:next w:val="a"/>
    <w:uiPriority w:val="39"/>
    <w:pPr>
      <w:tabs>
        <w:tab w:val="left" w:pos="420"/>
        <w:tab w:val="right" w:leader="dot" w:pos="9849"/>
      </w:tabs>
    </w:pPr>
  </w:style>
  <w:style w:type="paragraph" w:customStyle="1" w:styleId="510">
    <w:name w:val="列表编号 51"/>
    <w:basedOn w:val="a"/>
    <w:pPr>
      <w:tabs>
        <w:tab w:val="left" w:pos="2040"/>
      </w:tabs>
      <w:ind w:left="2040" w:hanging="360"/>
    </w:pPr>
  </w:style>
  <w:style w:type="paragraph" w:styleId="33">
    <w:name w:val="toc 3"/>
    <w:basedOn w:val="a"/>
    <w:next w:val="a"/>
    <w:uiPriority w:val="39"/>
    <w:pPr>
      <w:ind w:left="840"/>
    </w:pPr>
  </w:style>
  <w:style w:type="paragraph" w:styleId="af5">
    <w:name w:val="footer"/>
    <w:basedOn w:val="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customStyle="1" w:styleId="Char1CharCharCharCharCharCharCharCharCharCharCharChar">
    <w:name w:val="Char1 Char Char Char Char Char Char Char Char Char Char Char Char"/>
    <w:basedOn w:val="a"/>
    <w:pPr>
      <w:widowControl w:val="0"/>
      <w:spacing w:line="240" w:lineRule="auto"/>
      <w:jc w:val="both"/>
    </w:pPr>
    <w:rPr>
      <w:rFonts w:ascii="Tahoma" w:hAnsi="Tahoma" w:cs="Tahoma"/>
      <w:kern w:val="1"/>
      <w:sz w:val="24"/>
      <w:szCs w:val="20"/>
    </w:rPr>
  </w:style>
  <w:style w:type="paragraph" w:customStyle="1" w:styleId="18title">
    <w:name w:val="18 title"/>
    <w:basedOn w:val="a"/>
    <w:pPr>
      <w:overflowPunct w:val="0"/>
      <w:autoSpaceDE w:val="0"/>
      <w:spacing w:before="120" w:after="240" w:line="240" w:lineRule="auto"/>
      <w:textAlignment w:val="baseline"/>
    </w:pPr>
    <w:rPr>
      <w:b/>
      <w:sz w:val="36"/>
      <w:szCs w:val="20"/>
    </w:rPr>
  </w:style>
  <w:style w:type="paragraph" w:customStyle="1" w:styleId="17">
    <w:name w:val="文档结构图1"/>
    <w:basedOn w:val="a"/>
    <w:pPr>
      <w:shd w:val="clear" w:color="auto" w:fill="000080"/>
    </w:pPr>
  </w:style>
  <w:style w:type="paragraph" w:customStyle="1" w:styleId="HPTableTitle">
    <w:name w:val="HP_Table_Title"/>
    <w:basedOn w:val="a"/>
    <w:next w:val="a"/>
    <w:pPr>
      <w:keepNext/>
      <w:keepLines/>
      <w:spacing w:before="240" w:after="60" w:line="240" w:lineRule="auto"/>
    </w:pPr>
    <w:rPr>
      <w:rFonts w:ascii="Futura Hv" w:hAnsi="Futura Hv" w:cs="Futura Hv"/>
      <w:sz w:val="18"/>
      <w:szCs w:val="20"/>
    </w:rPr>
  </w:style>
  <w:style w:type="paragraph" w:styleId="70">
    <w:name w:val="toc 7"/>
    <w:basedOn w:val="a"/>
    <w:next w:val="a"/>
    <w:pPr>
      <w:ind w:left="2520"/>
    </w:pPr>
  </w:style>
  <w:style w:type="paragraph" w:styleId="50">
    <w:name w:val="toc 5"/>
    <w:basedOn w:val="a"/>
    <w:next w:val="a"/>
    <w:pPr>
      <w:ind w:left="1680"/>
    </w:pPr>
  </w:style>
  <w:style w:type="paragraph" w:styleId="90">
    <w:name w:val="toc 9"/>
    <w:basedOn w:val="a"/>
    <w:next w:val="a"/>
    <w:pPr>
      <w:ind w:left="3360"/>
    </w:pPr>
  </w:style>
  <w:style w:type="paragraph" w:customStyle="1" w:styleId="18">
    <w:name w:val="宏文本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kinsoku w:val="0"/>
      <w:overflowPunct w:val="0"/>
      <w:autoSpaceDE w:val="0"/>
      <w:snapToGrid w:val="0"/>
    </w:pPr>
    <w:rPr>
      <w:rFonts w:ascii="Courier New" w:hAnsi="Courier New" w:cs="Courier New"/>
      <w:sz w:val="24"/>
      <w:szCs w:val="24"/>
    </w:rPr>
  </w:style>
  <w:style w:type="paragraph" w:customStyle="1" w:styleId="TableText0">
    <w:name w:val="Table Text"/>
    <w:basedOn w:val="a"/>
    <w:pPr>
      <w:keepLines/>
      <w:overflowPunct w:val="0"/>
      <w:autoSpaceDE w:val="0"/>
      <w:spacing w:line="240" w:lineRule="auto"/>
      <w:textAlignment w:val="baseline"/>
    </w:pPr>
    <w:rPr>
      <w:rFonts w:ascii="Book Antiqua" w:hAnsi="Book Antiqua" w:cs="Book Antiqua"/>
      <w:sz w:val="16"/>
      <w:szCs w:val="20"/>
    </w:rPr>
  </w:style>
  <w:style w:type="paragraph" w:styleId="af6">
    <w:name w:val="Body Text Indent"/>
    <w:basedOn w:val="a"/>
    <w:pPr>
      <w:spacing w:after="120"/>
      <w:ind w:left="420"/>
    </w:pPr>
  </w:style>
  <w:style w:type="paragraph" w:styleId="af7">
    <w:name w:val="footnote text"/>
    <w:basedOn w:val="a"/>
    <w:pPr>
      <w:snapToGrid w:val="0"/>
    </w:pPr>
    <w:rPr>
      <w:sz w:val="18"/>
      <w:szCs w:val="18"/>
    </w:rPr>
  </w:style>
  <w:style w:type="paragraph" w:customStyle="1" w:styleId="410">
    <w:name w:val="列表编号 41"/>
    <w:basedOn w:val="a"/>
    <w:pPr>
      <w:tabs>
        <w:tab w:val="left" w:pos="1620"/>
      </w:tabs>
      <w:ind w:left="1620" w:hanging="360"/>
    </w:pPr>
  </w:style>
  <w:style w:type="paragraph" w:styleId="af8">
    <w:name w:val="E-mail Signature"/>
    <w:basedOn w:val="a"/>
  </w:style>
  <w:style w:type="paragraph" w:styleId="19">
    <w:name w:val="index 1"/>
    <w:basedOn w:val="a"/>
    <w:next w:val="a"/>
  </w:style>
  <w:style w:type="paragraph" w:customStyle="1" w:styleId="1a">
    <w:name w:val="样式1"/>
    <w:basedOn w:val="2"/>
    <w:pPr>
      <w:tabs>
        <w:tab w:val="clear" w:pos="576"/>
      </w:tabs>
      <w:ind w:left="0" w:firstLine="0"/>
    </w:pPr>
  </w:style>
  <w:style w:type="paragraph" w:styleId="af9">
    <w:name w:val="index heading"/>
    <w:basedOn w:val="a"/>
    <w:next w:val="19"/>
    <w:rPr>
      <w:b/>
      <w:bCs/>
    </w:rPr>
  </w:style>
  <w:style w:type="paragraph" w:customStyle="1" w:styleId="TableHead">
    <w:name w:val="Table Head"/>
    <w:basedOn w:val="TableText0"/>
    <w:pPr>
      <w:keepNext/>
      <w:overflowPunct/>
      <w:autoSpaceDE/>
      <w:spacing w:before="120" w:after="120" w:line="200" w:lineRule="atLeast"/>
      <w:jc w:val="center"/>
      <w:textAlignment w:val="auto"/>
    </w:pPr>
    <w:rPr>
      <w:rFonts w:ascii="Arial" w:eastAsia="Times New Roman" w:hAnsi="Arial" w:cs="Arial"/>
      <w:b/>
      <w:color w:val="FFFFFF"/>
      <w:lang w:val="en-AU"/>
    </w:rPr>
  </w:style>
  <w:style w:type="paragraph" w:styleId="afa">
    <w:name w:val="Signature"/>
    <w:basedOn w:val="a"/>
    <w:pPr>
      <w:ind w:left="100"/>
    </w:pPr>
  </w:style>
  <w:style w:type="paragraph" w:customStyle="1" w:styleId="CM12">
    <w:name w:val="CM12"/>
    <w:basedOn w:val="Default"/>
    <w:next w:val="Default"/>
    <w:rPr>
      <w:rFonts w:ascii="Arial" w:eastAsia="宋体" w:hAnsi="Arial" w:cs="Arial"/>
      <w:color w:val="auto"/>
    </w:rPr>
  </w:style>
  <w:style w:type="paragraph" w:customStyle="1" w:styleId="411">
    <w:name w:val="索引 41"/>
    <w:basedOn w:val="a"/>
    <w:next w:val="a"/>
    <w:pPr>
      <w:ind w:left="600"/>
    </w:pPr>
  </w:style>
  <w:style w:type="paragraph" w:customStyle="1" w:styleId="511">
    <w:name w:val="索引 51"/>
    <w:basedOn w:val="a"/>
    <w:next w:val="a"/>
    <w:pPr>
      <w:ind w:left="800"/>
    </w:pPr>
  </w:style>
  <w:style w:type="paragraph" w:customStyle="1" w:styleId="81">
    <w:name w:val="索引 81"/>
    <w:basedOn w:val="a"/>
    <w:next w:val="a"/>
    <w:pPr>
      <w:ind w:left="1400"/>
    </w:pPr>
  </w:style>
  <w:style w:type="paragraph" w:customStyle="1" w:styleId="412">
    <w:name w:val="列表 41"/>
    <w:basedOn w:val="a"/>
    <w:pPr>
      <w:ind w:left="100" w:hanging="200"/>
    </w:pPr>
  </w:style>
  <w:style w:type="paragraph" w:customStyle="1" w:styleId="1b">
    <w:name w:val="注释标题1"/>
    <w:basedOn w:val="a"/>
    <w:next w:val="a"/>
    <w:pPr>
      <w:jc w:val="center"/>
    </w:pPr>
  </w:style>
  <w:style w:type="paragraph" w:customStyle="1" w:styleId="1c">
    <w:name w:val="文本块1"/>
    <w:basedOn w:val="a"/>
    <w:pPr>
      <w:spacing w:after="120"/>
      <w:ind w:left="1440" w:right="1440"/>
    </w:pPr>
  </w:style>
  <w:style w:type="paragraph" w:customStyle="1" w:styleId="TableSmHeading">
    <w:name w:val="Table_Sm_Heading"/>
    <w:basedOn w:val="a"/>
    <w:pPr>
      <w:keepNext/>
      <w:keepLines/>
      <w:spacing w:before="60" w:after="40" w:line="240" w:lineRule="auto"/>
    </w:pPr>
    <w:rPr>
      <w:rFonts w:ascii="Futura Hv" w:hAnsi="Futura Hv" w:cs="Futura Hv"/>
      <w:sz w:val="16"/>
      <w:szCs w:val="20"/>
    </w:rPr>
  </w:style>
  <w:style w:type="paragraph" w:customStyle="1" w:styleId="1d">
    <w:name w:val="列表项目符号1"/>
    <w:basedOn w:val="a"/>
    <w:pPr>
      <w:tabs>
        <w:tab w:val="left" w:pos="360"/>
      </w:tabs>
      <w:ind w:left="360" w:hanging="360"/>
    </w:pPr>
  </w:style>
  <w:style w:type="paragraph" w:customStyle="1" w:styleId="HPInternal">
    <w:name w:val="HP_Internal"/>
    <w:basedOn w:val="a"/>
    <w:next w:val="a"/>
    <w:pPr>
      <w:spacing w:line="240" w:lineRule="auto"/>
    </w:pPr>
    <w:rPr>
      <w:rFonts w:ascii="Futura Bk" w:hAnsi="Futura Bk" w:cs="Futura Bk"/>
      <w:i/>
      <w:sz w:val="18"/>
      <w:szCs w:val="20"/>
    </w:rPr>
  </w:style>
  <w:style w:type="paragraph" w:customStyle="1" w:styleId="CM15">
    <w:name w:val="CM15"/>
    <w:basedOn w:val="Default"/>
    <w:next w:val="Default"/>
    <w:rPr>
      <w:rFonts w:ascii="Arial" w:eastAsia="宋体" w:hAnsi="Arial" w:cs="Arial"/>
      <w:color w:val="auto"/>
    </w:rPr>
  </w:style>
  <w:style w:type="paragraph" w:customStyle="1" w:styleId="1e">
    <w:name w:val="引文目录标题1"/>
    <w:basedOn w:val="a"/>
    <w:next w:val="a"/>
    <w:pPr>
      <w:spacing w:before="120"/>
    </w:pPr>
    <w:rPr>
      <w:sz w:val="24"/>
    </w:rPr>
  </w:style>
  <w:style w:type="paragraph" w:customStyle="1" w:styleId="1f">
    <w:name w:val="图表目录1"/>
    <w:basedOn w:val="a"/>
    <w:next w:val="a"/>
    <w:pPr>
      <w:ind w:left="840" w:hanging="420"/>
    </w:pPr>
  </w:style>
  <w:style w:type="paragraph" w:customStyle="1" w:styleId="1f0">
    <w:name w:val="日期1"/>
    <w:basedOn w:val="a"/>
    <w:next w:val="a"/>
    <w:pPr>
      <w:ind w:left="100"/>
    </w:pPr>
  </w:style>
  <w:style w:type="paragraph" w:customStyle="1" w:styleId="311">
    <w:name w:val="列表接续 31"/>
    <w:basedOn w:val="a"/>
    <w:pPr>
      <w:spacing w:after="120"/>
      <w:ind w:left="1260"/>
    </w:pPr>
  </w:style>
  <w:style w:type="paragraph" w:customStyle="1" w:styleId="61">
    <w:name w:val="索引 61"/>
    <w:basedOn w:val="a"/>
    <w:next w:val="a"/>
    <w:pPr>
      <w:ind w:left="1000"/>
    </w:pPr>
  </w:style>
  <w:style w:type="paragraph" w:customStyle="1" w:styleId="512">
    <w:name w:val="列表接续 51"/>
    <w:basedOn w:val="a"/>
    <w:pPr>
      <w:spacing w:after="120"/>
      <w:ind w:left="2100"/>
    </w:pPr>
  </w:style>
  <w:style w:type="paragraph" w:customStyle="1" w:styleId="513">
    <w:name w:val="列表 51"/>
    <w:basedOn w:val="a"/>
    <w:pPr>
      <w:ind w:left="100" w:hanging="200"/>
    </w:pPr>
  </w:style>
  <w:style w:type="paragraph" w:customStyle="1" w:styleId="DefaultText">
    <w:name w:val="Default Text"/>
    <w:basedOn w:val="a"/>
    <w:pPr>
      <w:spacing w:line="240" w:lineRule="auto"/>
    </w:pPr>
    <w:rPr>
      <w:rFonts w:ascii="Times New Roman" w:hAnsi="Times New Roman" w:cs="Times New Roman"/>
      <w:sz w:val="24"/>
      <w:szCs w:val="20"/>
    </w:rPr>
  </w:style>
  <w:style w:type="paragraph" w:customStyle="1" w:styleId="210">
    <w:name w:val="正文文本 21"/>
    <w:basedOn w:val="a"/>
    <w:pPr>
      <w:spacing w:after="120" w:line="480" w:lineRule="auto"/>
    </w:pPr>
  </w:style>
  <w:style w:type="paragraph" w:customStyle="1" w:styleId="1f1">
    <w:name w:val="正文首行缩进1"/>
    <w:basedOn w:val="aa"/>
    <w:pPr>
      <w:spacing w:after="120"/>
      <w:ind w:firstLine="420"/>
    </w:pPr>
    <w:rPr>
      <w:szCs w:val="24"/>
    </w:rPr>
  </w:style>
  <w:style w:type="paragraph" w:customStyle="1" w:styleId="21">
    <w:name w:val="列表编号 21"/>
    <w:basedOn w:val="a"/>
    <w:pPr>
      <w:widowControl w:val="0"/>
      <w:tabs>
        <w:tab w:val="left" w:pos="360"/>
        <w:tab w:val="left" w:pos="425"/>
      </w:tabs>
      <w:spacing w:after="120"/>
      <w:jc w:val="both"/>
      <w:textAlignment w:val="baseline"/>
    </w:pPr>
    <w:rPr>
      <w:rFonts w:ascii="宋体" w:hAnsi="宋体" w:cs="Times New Roman"/>
      <w:sz w:val="24"/>
      <w:szCs w:val="20"/>
    </w:r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71">
    <w:name w:val="索引 71"/>
    <w:basedOn w:val="a"/>
    <w:next w:val="a"/>
    <w:pPr>
      <w:ind w:left="1200"/>
    </w:pPr>
  </w:style>
  <w:style w:type="paragraph" w:customStyle="1" w:styleId="312">
    <w:name w:val="正文文本 31"/>
    <w:basedOn w:val="a"/>
    <w:pPr>
      <w:spacing w:after="120"/>
    </w:pPr>
    <w:rPr>
      <w:sz w:val="16"/>
      <w:szCs w:val="16"/>
    </w:rPr>
  </w:style>
  <w:style w:type="paragraph" w:customStyle="1" w:styleId="Heading4forinserts">
    <w:name w:val="Heading4 for inserts"/>
    <w:basedOn w:val="4"/>
    <w:pPr>
      <w:tabs>
        <w:tab w:val="clear" w:pos="864"/>
        <w:tab w:val="left" w:pos="900"/>
      </w:tabs>
      <w:spacing w:before="240" w:after="60"/>
      <w:ind w:left="0" w:firstLine="0"/>
    </w:pPr>
    <w:rPr>
      <w:rFonts w:ascii="Microsoft Sans Serif" w:eastAsia="仿宋_GB2312" w:hAnsi="Microsoft Sans Serif" w:cs="Microsoft Sans Serif"/>
      <w:bCs/>
      <w:iCs w:val="0"/>
      <w:szCs w:val="28"/>
      <w:u w:val="single"/>
    </w:rPr>
  </w:style>
  <w:style w:type="paragraph" w:customStyle="1" w:styleId="TableMedium">
    <w:name w:val="Table_Medium"/>
    <w:basedOn w:val="Table"/>
    <w:pPr>
      <w:jc w:val="left"/>
    </w:pPr>
    <w:rPr>
      <w:rFonts w:ascii="Futura Bk" w:hAnsi="Futura Bk" w:cs="Futura Bk"/>
      <w:sz w:val="18"/>
    </w:rPr>
  </w:style>
  <w:style w:type="paragraph" w:customStyle="1" w:styleId="small2">
    <w:name w:val="small2"/>
    <w:basedOn w:val="a"/>
    <w:pPr>
      <w:spacing w:line="195" w:lineRule="atLeast"/>
    </w:pPr>
    <w:rPr>
      <w:rFonts w:ascii="Verdana" w:hAnsi="Verdana" w:cs="宋体"/>
      <w:sz w:val="18"/>
      <w:szCs w:val="18"/>
    </w:rPr>
  </w:style>
  <w:style w:type="paragraph" w:customStyle="1" w:styleId="1f2">
    <w:name w:val="列表接续1"/>
    <w:basedOn w:val="a"/>
    <w:pPr>
      <w:spacing w:after="120"/>
      <w:ind w:left="420"/>
    </w:pPr>
  </w:style>
  <w:style w:type="paragraph" w:customStyle="1" w:styleId="211">
    <w:name w:val="列表 21"/>
    <w:basedOn w:val="a"/>
    <w:pPr>
      <w:ind w:left="100" w:hanging="200"/>
    </w:pPr>
  </w:style>
  <w:style w:type="paragraph" w:customStyle="1" w:styleId="Index">
    <w:name w:val="Index"/>
    <w:basedOn w:val="a"/>
    <w:pPr>
      <w:suppressLineNumbers/>
    </w:pPr>
    <w:rPr>
      <w:rFonts w:cs="Droid Sans Devanagari"/>
    </w:rPr>
  </w:style>
  <w:style w:type="paragraph" w:customStyle="1" w:styleId="212">
    <w:name w:val="正文文本缩进 21"/>
    <w:basedOn w:val="a"/>
    <w:pPr>
      <w:spacing w:after="120" w:line="480" w:lineRule="auto"/>
      <w:ind w:left="420"/>
    </w:pPr>
  </w:style>
  <w:style w:type="paragraph" w:customStyle="1" w:styleId="TableSmall">
    <w:name w:val="Table_Small"/>
    <w:basedOn w:val="Table"/>
    <w:rPr>
      <w:sz w:val="16"/>
    </w:rPr>
  </w:style>
  <w:style w:type="paragraph" w:customStyle="1" w:styleId="213">
    <w:name w:val="正文首行缩进 21"/>
    <w:basedOn w:val="aa"/>
    <w:pPr>
      <w:ind w:firstLine="210"/>
    </w:pPr>
  </w:style>
  <w:style w:type="paragraph" w:customStyle="1" w:styleId="313">
    <w:name w:val="列表 31"/>
    <w:basedOn w:val="a"/>
    <w:pPr>
      <w:ind w:left="100" w:hanging="200"/>
    </w:pPr>
  </w:style>
  <w:style w:type="paragraph" w:customStyle="1" w:styleId="1f3">
    <w:name w:val="称呼1"/>
    <w:basedOn w:val="a"/>
    <w:next w:val="a"/>
  </w:style>
  <w:style w:type="paragraph" w:customStyle="1" w:styleId="413">
    <w:name w:val="列表接续 41"/>
    <w:basedOn w:val="a"/>
    <w:pPr>
      <w:spacing w:after="120"/>
      <w:ind w:left="1680"/>
    </w:pPr>
  </w:style>
  <w:style w:type="paragraph" w:customStyle="1" w:styleId="Heading">
    <w:name w:val="Heading"/>
    <w:basedOn w:val="a"/>
    <w:next w:val="10"/>
    <w:pPr>
      <w:jc w:val="center"/>
    </w:pPr>
    <w:rPr>
      <w:rFonts w:eastAsia="华文中宋"/>
      <w:b/>
      <w:sz w:val="48"/>
      <w:szCs w:val="48"/>
    </w:rPr>
  </w:style>
  <w:style w:type="paragraph" w:customStyle="1" w:styleId="1f4">
    <w:name w:val="题注1"/>
    <w:basedOn w:val="a"/>
    <w:next w:val="a"/>
    <w:pPr>
      <w:spacing w:before="152" w:after="160"/>
    </w:pPr>
    <w:rPr>
      <w:rFonts w:eastAsia="黑体"/>
      <w:sz w:val="20"/>
      <w:szCs w:val="20"/>
    </w:rPr>
  </w:style>
  <w:style w:type="paragraph" w:customStyle="1" w:styleId="214">
    <w:name w:val="列表接续 21"/>
    <w:basedOn w:val="a"/>
    <w:pPr>
      <w:spacing w:after="120"/>
      <w:ind w:left="840"/>
    </w:pPr>
  </w:style>
  <w:style w:type="paragraph" w:customStyle="1" w:styleId="1f5">
    <w:name w:val="列表编号1"/>
    <w:basedOn w:val="a"/>
    <w:pPr>
      <w:tabs>
        <w:tab w:val="left" w:pos="360"/>
      </w:tabs>
      <w:ind w:left="360" w:hanging="360"/>
    </w:pPr>
  </w:style>
  <w:style w:type="paragraph" w:customStyle="1" w:styleId="1f6">
    <w:name w:val="引文目录1"/>
    <w:basedOn w:val="a"/>
    <w:next w:val="a"/>
    <w:pPr>
      <w:ind w:left="420"/>
    </w:pPr>
  </w:style>
  <w:style w:type="paragraph" w:customStyle="1" w:styleId="320">
    <w:name w:val="样式 样式 首行缩进:  3 字符 + 首行缩进:  2 字符"/>
    <w:basedOn w:val="a"/>
    <w:pPr>
      <w:widowControl w:val="0"/>
      <w:ind w:firstLine="560"/>
      <w:jc w:val="both"/>
    </w:pPr>
    <w:rPr>
      <w:rFonts w:ascii="Times New Roman" w:eastAsia="仿宋_GB2312" w:hAnsi="Times New Roman" w:cs="宋体"/>
      <w:kern w:val="1"/>
      <w:sz w:val="28"/>
      <w:szCs w:val="20"/>
    </w:rPr>
  </w:style>
  <w:style w:type="paragraph" w:customStyle="1" w:styleId="314">
    <w:name w:val="列表项目符号 31"/>
    <w:basedOn w:val="a"/>
    <w:pPr>
      <w:tabs>
        <w:tab w:val="left" w:pos="1080"/>
      </w:tabs>
      <w:ind w:left="1264" w:hanging="357"/>
    </w:pPr>
  </w:style>
  <w:style w:type="paragraph" w:customStyle="1" w:styleId="215">
    <w:name w:val="列表项目符号 21"/>
    <w:basedOn w:val="a"/>
    <w:pPr>
      <w:tabs>
        <w:tab w:val="left" w:pos="780"/>
      </w:tabs>
      <w:ind w:left="780" w:hanging="360"/>
    </w:pPr>
  </w:style>
  <w:style w:type="paragraph" w:customStyle="1" w:styleId="1f7">
    <w:name w:val="纯文本1"/>
    <w:basedOn w:val="a"/>
    <w:rPr>
      <w:rFonts w:ascii="宋体" w:hAnsi="宋体" w:cs="Courier New"/>
      <w:szCs w:val="21"/>
    </w:rPr>
  </w:style>
  <w:style w:type="paragraph" w:customStyle="1" w:styleId="91">
    <w:name w:val="索引 91"/>
    <w:basedOn w:val="a"/>
    <w:next w:val="a"/>
    <w:pPr>
      <w:ind w:left="1600"/>
    </w:pPr>
  </w:style>
  <w:style w:type="table" w:styleId="afb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8A1A8B"/>
  </w:style>
  <w:style w:type="character" w:customStyle="1" w:styleId="urtxth1">
    <w:name w:val="urtxth1"/>
    <w:basedOn w:val="a0"/>
    <w:rsid w:val="008A1A8B"/>
  </w:style>
  <w:style w:type="character" w:customStyle="1" w:styleId="urtxtstd">
    <w:name w:val="urtxtstd"/>
    <w:basedOn w:val="a0"/>
    <w:rsid w:val="00B75CF7"/>
  </w:style>
  <w:style w:type="paragraph" w:styleId="afc">
    <w:name w:val="Document Map"/>
    <w:basedOn w:val="a"/>
    <w:link w:val="afd"/>
    <w:uiPriority w:val="99"/>
    <w:semiHidden/>
    <w:unhideWhenUsed/>
    <w:rsid w:val="00D55FAF"/>
    <w:rPr>
      <w:rFonts w:ascii="宋体"/>
      <w:sz w:val="18"/>
      <w:szCs w:val="18"/>
    </w:rPr>
  </w:style>
  <w:style w:type="character" w:customStyle="1" w:styleId="afd">
    <w:name w:val="文档结构图字符"/>
    <w:basedOn w:val="a0"/>
    <w:link w:val="afc"/>
    <w:uiPriority w:val="99"/>
    <w:semiHidden/>
    <w:rsid w:val="00D55FAF"/>
    <w:rPr>
      <w:rFonts w:ascii="宋体" w:hAnsi="Arial" w:cs="Arial"/>
      <w:sz w:val="18"/>
      <w:szCs w:val="18"/>
    </w:rPr>
  </w:style>
  <w:style w:type="paragraph" w:customStyle="1" w:styleId="TableText1">
    <w:name w:val="TableText1"/>
    <w:basedOn w:val="a"/>
    <w:rsid w:val="00471C45"/>
    <w:pPr>
      <w:suppressAutoHyphens w:val="0"/>
      <w:spacing w:before="40" w:line="240" w:lineRule="auto"/>
    </w:pPr>
    <w:rPr>
      <w:rFonts w:eastAsia="Times New Roman" w:cs="Times New Roman"/>
      <w:noProof/>
      <w:sz w:val="18"/>
      <w:szCs w:val="20"/>
      <w:lang w:eastAsia="en-US"/>
    </w:rPr>
  </w:style>
  <w:style w:type="paragraph" w:customStyle="1" w:styleId="ParagraphCount">
    <w:name w:val="ParagraphCount"/>
    <w:basedOn w:val="a"/>
    <w:next w:val="a"/>
    <w:rsid w:val="00471C45"/>
    <w:pPr>
      <w:numPr>
        <w:numId w:val="13"/>
      </w:numPr>
      <w:suppressAutoHyphens w:val="0"/>
      <w:spacing w:line="240" w:lineRule="auto"/>
    </w:pPr>
    <w:rPr>
      <w:rFonts w:eastAsia="Times New Roman" w:cs="Times New Roman"/>
      <w:color w:val="000000"/>
      <w:kern w:val="2"/>
      <w:sz w:val="18"/>
      <w:szCs w:val="20"/>
      <w:lang w:eastAsia="en-US"/>
    </w:rPr>
  </w:style>
  <w:style w:type="paragraph" w:customStyle="1" w:styleId="06BodyCopyBullet7p">
    <w:name w:val="06_Body_Copy_Bullet_7p"/>
    <w:rsid w:val="00711ECE"/>
    <w:pPr>
      <w:numPr>
        <w:numId w:val="14"/>
      </w:numPr>
      <w:spacing w:line="260" w:lineRule="exact"/>
    </w:pPr>
    <w:rPr>
      <w:rFonts w:ascii="Arial" w:hAnsi="Arial"/>
      <w:szCs w:val="22"/>
      <w:lang w:val="en-GB" w:eastAsia="en-US"/>
    </w:rPr>
  </w:style>
  <w:style w:type="paragraph" w:customStyle="1" w:styleId="TableCaption">
    <w:name w:val="TableCaption"/>
    <w:basedOn w:val="a"/>
    <w:next w:val="a"/>
    <w:rsid w:val="00711ECE"/>
    <w:pPr>
      <w:suppressAutoHyphens w:val="0"/>
      <w:spacing w:before="80" w:after="60" w:line="240" w:lineRule="auto"/>
    </w:pPr>
    <w:rPr>
      <w:rFonts w:eastAsia="Times New Roman" w:cs="Times New Roman"/>
      <w:b/>
      <w:smallCaps/>
      <w:noProof/>
      <w:kern w:val="2"/>
      <w:sz w:val="18"/>
      <w:szCs w:val="20"/>
      <w:lang w:eastAsia="en-US"/>
    </w:rPr>
  </w:style>
  <w:style w:type="character" w:customStyle="1" w:styleId="height13px">
    <w:name w:val="height:13px"/>
    <w:basedOn w:val="a0"/>
    <w:rsid w:val="00680C0B"/>
  </w:style>
  <w:style w:type="character" w:customStyle="1" w:styleId="sapmtext">
    <w:name w:val="sapmtext"/>
    <w:basedOn w:val="a0"/>
    <w:rsid w:val="001D2350"/>
  </w:style>
  <w:style w:type="character" w:customStyle="1" w:styleId="sapmobjstatustext">
    <w:name w:val="sapmobjstatustext"/>
    <w:basedOn w:val="a0"/>
    <w:rsid w:val="0071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0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3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'1.0' encoding='UTF-8' standalone='yes'?>
<Relationships xmlns="http://schemas.openxmlformats.org/package/2006/relationships"><Relationship Id="rId47" Type="http://schemas.openxmlformats.org/officeDocument/2006/relationships/image" Target="media/image27.png"/><Relationship Id="rId9" Type="http://schemas.openxmlformats.org/officeDocument/2006/relationships/footer" Target="footer1.xml"/><Relationship Id="rId8" Type="http://schemas.openxmlformats.org/officeDocument/2006/relationships/header" Target="header1.xml"/><Relationship Id="rId7" Type="http://schemas.openxmlformats.org/officeDocument/2006/relationships/endnotes" Target="endnotes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14" Type="http://schemas.openxmlformats.org/officeDocument/2006/relationships/header" Target="header4.xml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4" Type="http://schemas.openxmlformats.org/officeDocument/2006/relationships/image" Target="media/image8.emf"/><Relationship Id="rId25" Type="http://schemas.openxmlformats.org/officeDocument/2006/relationships/package" Target="embeddings/Microsoft_Word___4.docx"/><Relationship Id="rId22" Type="http://schemas.openxmlformats.org/officeDocument/2006/relationships/image" Target="media/image7.emf"/><Relationship Id="rId23" Type="http://schemas.openxmlformats.org/officeDocument/2006/relationships/package" Target="embeddings/Microsoft_Word___3.docx"/><Relationship Id="rId20" Type="http://schemas.openxmlformats.org/officeDocument/2006/relationships/image" Target="media/image6.emf"/><Relationship Id="rId21" Type="http://schemas.openxmlformats.org/officeDocument/2006/relationships/package" Target="embeddings/Microsoft_Word___2.docx"/><Relationship Id="rId50" Type="http://schemas.openxmlformats.org/officeDocument/2006/relationships/image" Target="media/image30.png"/><Relationship Id="rId13" Type="http://schemas.openxmlformats.org/officeDocument/2006/relationships/footer" Target="footer3.xml"/><Relationship Id="rId12" Type="http://schemas.openxmlformats.org/officeDocument/2006/relationships/footer" Target="footer2.xml"/><Relationship Id="rId37" Type="http://schemas.openxmlformats.org/officeDocument/2006/relationships/image" Target="media/image17.png"/><Relationship Id="rId38" Type="http://schemas.openxmlformats.org/officeDocument/2006/relationships/image" Target="media/image18.png"/><Relationship Id="rId10" Type="http://schemas.openxmlformats.org/officeDocument/2006/relationships/header" Target="header2.xml"/><Relationship Id="rId58" Type="http://schemas.openxmlformats.org/officeDocument/2006/relationships/image" Target="media/image38.png"/><Relationship Id="rId57" Type="http://schemas.openxmlformats.org/officeDocument/2006/relationships/image" Target="media/image37.png"/><Relationship Id="rId17" Type="http://schemas.openxmlformats.org/officeDocument/2006/relationships/package" Target="embeddings/Microsoft_Word___1.docx"/><Relationship Id="rId55" Type="http://schemas.openxmlformats.org/officeDocument/2006/relationships/image" Target="media/image35.png"/><Relationship Id="rId54" Type="http://schemas.openxmlformats.org/officeDocument/2006/relationships/image" Target="media/image34.png"/><Relationship Id="rId53" Type="http://schemas.openxmlformats.org/officeDocument/2006/relationships/image" Target="media/image33.png"/><Relationship Id="rId52" Type="http://schemas.openxmlformats.org/officeDocument/2006/relationships/image" Target="media/image32.png"/><Relationship Id="rId51" Type="http://schemas.openxmlformats.org/officeDocument/2006/relationships/image" Target="media/image31.png"/><Relationship Id="rId16" Type="http://schemas.openxmlformats.org/officeDocument/2006/relationships/image" Target="media/image3.emf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39" Type="http://schemas.openxmlformats.org/officeDocument/2006/relationships/image" Target="media/image19.png"/><Relationship Id="rId15" Type="http://schemas.openxmlformats.org/officeDocument/2006/relationships/footer" Target="footer4.xml"/><Relationship Id="rId56" Type="http://schemas.openxmlformats.org/officeDocument/2006/relationships/image" Target="media/image36.png"/><Relationship Id="rId35" Type="http://schemas.openxmlformats.org/officeDocument/2006/relationships/fontTable" Target="fontTable.xml"/><Relationship Id="rId34" Type="http://schemas.openxmlformats.org/officeDocument/2006/relationships/package" Target="embeddings/Microsoft_Excel____5.xlsx"/><Relationship Id="rId11" Type="http://schemas.openxmlformats.org/officeDocument/2006/relationships/header" Target="header3.xml"/><Relationship Id="rId36" Type="http://schemas.openxmlformats.org/officeDocument/2006/relationships/theme" Target="theme/theme1.xml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33" Type="http://schemas.openxmlformats.org/officeDocument/2006/relationships/image" Target="media/image16.emf"/><Relationship Id="rId32" Type="http://schemas.openxmlformats.org/officeDocument/2006/relationships/image" Target="media/image15.png"/></Relationships>
</file>

<file path=word/_rels/header3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2043;&#24314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32710A8-51A3-554B-8A6D-3E3195AEB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Settings\Administrator\Application Data\Microsoft\Templates\紫建.dot</Template>
  <TotalTime>15</TotalTime>
  <Pages>22</Pages>
  <Words>1393</Words>
  <Characters>7945</Characters>
  <Application>Microsoft Macintosh Word</Application>
  <DocSecurity>0</DocSecurity>
  <PresentationFormat/>
  <Lines>66</Lines>
  <Paragraphs>18</Paragraphs>
  <Slides>0</Slides>
  <Notes>0</Notes>
  <HiddenSlides>0</HiddenSlides>
  <MMClips>0</MMClips>
  <ScaleCrop>false</ScaleCrop>
  <Manager/>
  <Company>微软中国</Company>
  <LinksUpToDate>false</LinksUpToDate>
  <CharactersWithSpaces>9320</CharactersWithSpaces>
  <SharedDoc>false</SharedDoc>
  <HLinks>
    <vt:vector size="108" baseType="variant">
      <vt:variant>
        <vt:i4>3473493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LnkBook_F3B29A4550E8CAED8A10</vt:lpwstr>
      </vt:variant>
      <vt:variant>
        <vt:i4>3932162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LnkBook_D319BD18452A01637505</vt:lpwstr>
      </vt:variant>
      <vt:variant>
        <vt:i4>7012440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LnkBook_37A78B0EF722908B21F6</vt:lpwstr>
      </vt:variant>
      <vt:variant>
        <vt:i4>3997780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LnkBook_5DD85BC4EFC3A9CB60B5</vt:lpwstr>
      </vt:variant>
      <vt:variant>
        <vt:i4>3407961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LnkBook_A412ED0ACFF0B9969F84</vt:lpwstr>
      </vt:variant>
      <vt:variant>
        <vt:i4>6553690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LnkBook_9F9C87215BEA2CB87ADB</vt:lpwstr>
      </vt:variant>
      <vt:variant>
        <vt:i4>6422614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LnkBook_6FB6F0E2F576FDBA49C3</vt:lpwstr>
      </vt:variant>
      <vt:variant>
        <vt:i4>6946825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LnkBook_4ABB97193973EEE5A415</vt:lpwstr>
      </vt:variant>
      <vt:variant>
        <vt:i4>3801174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LnkBook_BCF455B3D9300C4F1CD8</vt:lpwstr>
      </vt:variant>
      <vt:variant>
        <vt:i4>7077889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LnkBook_B17E416ECEFDBFAADA77</vt:lpwstr>
      </vt:variant>
      <vt:variant>
        <vt:i4>7274576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LnkBook_46AF2447C3189298F948</vt:lpwstr>
      </vt:variant>
      <vt:variant>
        <vt:i4>7077901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LnkBook_2A0FB7B250C640913DD1</vt:lpwstr>
      </vt:variant>
      <vt:variant>
        <vt:i4>6422529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LnkBook_80E27DCE6F769F52C8EA</vt:lpwstr>
      </vt:variant>
      <vt:variant>
        <vt:i4>6815747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LnkBook_1206974AB05EC59F4151</vt:lpwstr>
      </vt:variant>
      <vt:variant>
        <vt:i4>3407952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LnkBook_B1D7FD005A60F8636DFD</vt:lpwstr>
      </vt:variant>
      <vt:variant>
        <vt:i4>6750290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LnkBook_2CC1B93E44B749FC75B9</vt:lpwstr>
      </vt:variant>
      <vt:variant>
        <vt:i4>6553609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LnkBook_E426BB145DA870864AA7</vt:lpwstr>
      </vt:variant>
      <vt:variant>
        <vt:i4>3932164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LnkBook_027A7755E735E705736B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Yuehai</dc:title>
  <dc:subject>聚安星服务</dc:subject>
  <dc:creator>ding chuanhai</dc:creator>
  <cp:keywords/>
  <dc:description>transeading@gmail.com</dc:description>
  <cp:lastModifiedBy>Microsoft Office 用户</cp:lastModifiedBy>
  <cp:revision>8</cp:revision>
  <cp:lastPrinted>2014-01-12T13:56:00Z</cp:lastPrinted>
  <dcterms:created xsi:type="dcterms:W3CDTF">2017-03-22T05:50:00Z</dcterms:created>
  <dcterms:modified xsi:type="dcterms:W3CDTF">2017-03-22T06:08:00Z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模板作者">
    <vt:lpwstr>dingch</vt:lpwstr>
  </property>
  <property fmtid="{D5CDD505-2E9C-101B-9397-08002B2CF9AE}" pid="3" name="模板日期">
    <vt:lpwstr>2008-06-22</vt:lpwstr>
  </property>
  <property fmtid="{D5CDD505-2E9C-101B-9397-08002B2CF9AE}" pid="4" name="模板版本">
    <vt:lpwstr>v0.7</vt:lpwstr>
  </property>
  <property fmtid="{D5CDD505-2E9C-101B-9397-08002B2CF9AE}" pid="5" name="部门">
    <vt:lpwstr>技术部</vt:lpwstr>
  </property>
  <property fmtid="{D5CDD505-2E9C-101B-9397-08002B2CF9AE}" pid="6" name="KSOProductBuildVer">
    <vt:lpwstr>2052-9.1.0.5218</vt:lpwstr>
  </property>
</Properties>
</file>